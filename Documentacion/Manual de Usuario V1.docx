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E72E1" w14:textId="378521B9" w:rsidR="00D077E9" w:rsidRDefault="00151C73" w:rsidP="007760C2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C897DBB" wp14:editId="4FEC8999">
            <wp:simplePos x="0" y="0"/>
            <wp:positionH relativeFrom="page">
              <wp:align>left</wp:align>
            </wp:positionH>
            <wp:positionV relativeFrom="paragraph">
              <wp:posOffset>-1371600</wp:posOffset>
            </wp:positionV>
            <wp:extent cx="8390021" cy="6673154"/>
            <wp:effectExtent l="0" t="0" r="0" b="0"/>
            <wp:wrapNone/>
            <wp:docPr id="42" name="Imagen 42" descr="Imagen que contiene interior, tabla, cama, pap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nvitac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884" cy="670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D3ADAA9" wp14:editId="334617C3">
                <wp:simplePos x="0" y="0"/>
                <wp:positionH relativeFrom="column">
                  <wp:posOffset>-209349</wp:posOffset>
                </wp:positionH>
                <wp:positionV relativeFrom="page">
                  <wp:posOffset>930442</wp:posOffset>
                </wp:positionV>
                <wp:extent cx="3938905" cy="8791074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79107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2CB22" w14:textId="77777777" w:rsidR="00AA689E" w:rsidRPr="00AA689E" w:rsidRDefault="00AA689E" w:rsidP="00AA689E">
                            <w:pPr>
                              <w:jc w:val="center"/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</w:pPr>
                            <w:r w:rsidRPr="00AA689E"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  <w:t>APLICATIVO</w:t>
                            </w:r>
                          </w:p>
                          <w:p w14:paraId="3C9BC900" w14:textId="42552E71" w:rsidR="00AA689E" w:rsidRDefault="00AA689E" w:rsidP="00AA689E">
                            <w:pPr>
                              <w:jc w:val="center"/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</w:pPr>
                            <w:r w:rsidRPr="00AA689E"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  <w:t xml:space="preserve">QUICKGIFT </w:t>
                            </w:r>
                          </w:p>
                          <w:p w14:paraId="58E37E37" w14:textId="54C3C8DF" w:rsidR="00AA689E" w:rsidRPr="00AA689E" w:rsidRDefault="00AA689E" w:rsidP="00AA689E">
                            <w:pPr>
                              <w:jc w:val="center"/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</w:pPr>
                            <w:r>
                              <w:rPr>
                                <w:noProof/>
                                <w:sz w:val="56"/>
                                <w:szCs w:val="56"/>
                                <w:lang w:val="es-CO" w:bidi="es-ES"/>
                              </w:rPr>
                              <w:t>V1</w:t>
                            </w:r>
                          </w:p>
                          <w:p w14:paraId="2A7B8D85" w14:textId="1425E27D" w:rsidR="00AA689E" w:rsidRPr="00AA689E" w:rsidRDefault="00AA689E" w:rsidP="00AA689E">
                            <w:pPr>
                              <w:rPr>
                                <w:noProof/>
                                <w:lang w:val="es-CO" w:bidi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DAA9" id="Rectángulo 3" o:spid="_x0000_s1026" alt="rectángulo blanco para texto en portada" style="position:absolute;left:0;text-align:left;margin-left:-16.5pt;margin-top:73.25pt;width:310.15pt;height:692.2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" fillcolor="white [3212]" stroked="f" strokeweight="2pt">
                <v:textbox>
                  <w:txbxContent>
                    <w:p w14:paraId="6BF2CB22" w14:textId="77777777" w:rsidR="00AA689E" w:rsidRPr="00AA689E" w:rsidRDefault="00AA689E" w:rsidP="00AA689E">
                      <w:pPr>
                        <w:jc w:val="center"/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</w:pPr>
                      <w:r w:rsidRPr="00AA689E"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  <w:t>APLICATIVO</w:t>
                      </w:r>
                    </w:p>
                    <w:p w14:paraId="3C9BC900" w14:textId="42552E71" w:rsidR="00AA689E" w:rsidRDefault="00AA689E" w:rsidP="00AA689E">
                      <w:pPr>
                        <w:jc w:val="center"/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</w:pPr>
                      <w:r w:rsidRPr="00AA689E"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  <w:t xml:space="preserve">QUICKGIFT </w:t>
                      </w:r>
                    </w:p>
                    <w:p w14:paraId="58E37E37" w14:textId="54C3C8DF" w:rsidR="00AA689E" w:rsidRPr="00AA689E" w:rsidRDefault="00AA689E" w:rsidP="00AA689E">
                      <w:pPr>
                        <w:jc w:val="center"/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</w:pPr>
                      <w:r>
                        <w:rPr>
                          <w:noProof/>
                          <w:sz w:val="56"/>
                          <w:szCs w:val="56"/>
                          <w:lang w:val="es-CO" w:bidi="es-ES"/>
                        </w:rPr>
                        <w:t>V1</w:t>
                      </w:r>
                    </w:p>
                    <w:p w14:paraId="2A7B8D85" w14:textId="1425E27D" w:rsidR="00AA689E" w:rsidRPr="00AA689E" w:rsidRDefault="00AA689E" w:rsidP="00AA689E">
                      <w:pPr>
                        <w:rPr>
                          <w:noProof/>
                          <w:lang w:val="es-CO" w:bidi="es-ES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E85B193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CA1A12" w14:textId="77777777" w:rsidR="00D077E9" w:rsidRDefault="00D077E9" w:rsidP="007760C2">
            <w:pPr>
              <w:jc w:val="both"/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33D00C1" wp14:editId="26527FC7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2B621F" w14:textId="30E3679D" w:rsidR="00D077E9" w:rsidRPr="00D86945" w:rsidRDefault="00881961" w:rsidP="0026660B">
                                  <w:pPr>
                                    <w:pStyle w:val="Ttulo"/>
                                    <w:jc w:val="center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</w:t>
                                  </w:r>
                                  <w:r w:rsidR="0026660B">
                                    <w:rPr>
                                      <w:lang w:bidi="es-ES"/>
                                    </w:rPr>
                                    <w:t xml:space="preserve"> DE USUARIO</w:t>
                                  </w:r>
                                </w:p>
                                <w:p w14:paraId="5E600B2A" w14:textId="2DAC2396" w:rsidR="00D077E9" w:rsidRPr="00D86945" w:rsidRDefault="00D077E9" w:rsidP="0026660B">
                                  <w:pPr>
                                    <w:pStyle w:val="Ttulo"/>
                                    <w:spacing w:after="0"/>
                                    <w:jc w:val="center"/>
                                  </w:pPr>
                                  <w:r w:rsidRPr="00D86945">
                                    <w:rPr>
                                      <w:lang w:bidi="es-ES"/>
                                    </w:rPr>
                                    <w:t>20</w:t>
                                  </w:r>
                                  <w:r w:rsidR="0026660B">
                                    <w:rPr>
                                      <w:lang w:bidi="es-ES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33D00C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7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" filled="f" stroked="f" strokeweight=".5pt">
                      <v:textbox>
                        <w:txbxContent>
                          <w:p w14:paraId="1F2B621F" w14:textId="30E3679D" w:rsidR="00D077E9" w:rsidRPr="00D86945" w:rsidRDefault="00881961" w:rsidP="0026660B">
                            <w:pPr>
                              <w:pStyle w:val="Ttulo"/>
                              <w:jc w:val="center"/>
                            </w:pPr>
                            <w:r>
                              <w:rPr>
                                <w:lang w:bidi="es-ES"/>
                              </w:rPr>
                              <w:t>MANUAL</w:t>
                            </w:r>
                            <w:r w:rsidR="0026660B">
                              <w:rPr>
                                <w:lang w:bidi="es-ES"/>
                              </w:rPr>
                              <w:t xml:space="preserve"> DE USUARIO</w:t>
                            </w:r>
                          </w:p>
                          <w:p w14:paraId="5E600B2A" w14:textId="2DAC2396" w:rsidR="00D077E9" w:rsidRPr="00D86945" w:rsidRDefault="00D077E9" w:rsidP="0026660B">
                            <w:pPr>
                              <w:pStyle w:val="Ttulo"/>
                              <w:spacing w:after="0"/>
                              <w:jc w:val="center"/>
                            </w:pPr>
                            <w:r w:rsidRPr="00D86945">
                              <w:rPr>
                                <w:lang w:bidi="es-ES"/>
                              </w:rPr>
                              <w:t>20</w:t>
                            </w:r>
                            <w:r w:rsidR="0026660B">
                              <w:rPr>
                                <w:lang w:bidi="es-ES"/>
                              </w:rPr>
                              <w:t>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E5719CC" w14:textId="77777777" w:rsidR="00D077E9" w:rsidRDefault="00D077E9" w:rsidP="007760C2">
            <w:pPr>
              <w:jc w:val="both"/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451890" wp14:editId="0EFE06BD">
                      <wp:extent cx="3408219" cy="19050"/>
                      <wp:effectExtent l="19050" t="19050" r="20955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08219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71964BB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8.3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1A9A5C9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9FA4805" w14:textId="312816C1" w:rsidR="00D077E9" w:rsidRDefault="00D077E9" w:rsidP="007760C2">
            <w:pPr>
              <w:jc w:val="both"/>
              <w:rPr>
                <w:noProof/>
              </w:rPr>
            </w:pPr>
          </w:p>
        </w:tc>
      </w:tr>
      <w:tr w:rsidR="00D077E9" w14:paraId="299D624A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70C55F60E274ED3AFDC95A170729ED3"/>
              </w:placeholder>
              <w15:appearance w15:val="hidden"/>
            </w:sdtPr>
            <w:sdtEndPr/>
            <w:sdtContent>
              <w:p w14:paraId="5449CBD0" w14:textId="1FE25F19" w:rsidR="00D077E9" w:rsidRDefault="000747A0" w:rsidP="007760C2">
                <w:pPr>
                  <w:jc w:val="both"/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151C73">
                  <w:rPr>
                    <w:rStyle w:val="SubttuloCar"/>
                    <w:b w:val="0"/>
                    <w:noProof/>
                    <w:lang w:bidi="es-ES"/>
                  </w:rPr>
                  <w:t>2</w:t>
                </w:r>
                <w:r w:rsidR="00151C73">
                  <w:rPr>
                    <w:rStyle w:val="SubttuloCar"/>
                    <w:b w:val="0"/>
                    <w:noProof/>
                    <w:lang w:bidi="es-ES"/>
                  </w:rPr>
                  <w:t>0</w:t>
                </w:r>
                <w:r w:rsidR="00151C73">
                  <w:rPr>
                    <w:rStyle w:val="SubttuloCar"/>
                    <w:b w:val="0"/>
                    <w:noProof/>
                    <w:lang w:bidi="es-ES"/>
                  </w:rPr>
                  <w:t xml:space="preserve"> mayo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2E1CC274" w14:textId="77777777" w:rsidR="00D077E9" w:rsidRDefault="00D077E9" w:rsidP="007760C2">
            <w:pPr>
              <w:jc w:val="both"/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625F745" wp14:editId="498BC91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45865FD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05CB874" w14:textId="77777777" w:rsidR="00D077E9" w:rsidRDefault="00D077E9" w:rsidP="007760C2">
            <w:pPr>
              <w:jc w:val="both"/>
              <w:rPr>
                <w:noProof/>
                <w:sz w:val="10"/>
                <w:szCs w:val="10"/>
              </w:rPr>
            </w:pPr>
          </w:p>
          <w:p w14:paraId="201D0B97" w14:textId="77777777" w:rsidR="00D077E9" w:rsidRDefault="00D077E9" w:rsidP="007760C2">
            <w:pPr>
              <w:jc w:val="both"/>
              <w:rPr>
                <w:noProof/>
                <w:sz w:val="10"/>
                <w:szCs w:val="10"/>
              </w:rPr>
            </w:pPr>
          </w:p>
          <w:p w14:paraId="15526458" w14:textId="08393B38" w:rsidR="00D077E9" w:rsidRDefault="00ED6398" w:rsidP="007760C2">
            <w:pPr>
              <w:jc w:val="both"/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F43EB824F9747B4BECA5021FF8D44EE"/>
                </w:placeholder>
                <w15:appearance w15:val="hidden"/>
              </w:sdtPr>
              <w:sdtEndPr/>
              <w:sdtContent>
                <w:r w:rsidR="0026660B">
                  <w:rPr>
                    <w:noProof/>
                  </w:rPr>
                  <w:t>B</w:t>
                </w:r>
                <w:r w:rsidR="0026660B">
                  <w:t>AS COMPANY</w:t>
                </w:r>
              </w:sdtContent>
            </w:sdt>
          </w:p>
          <w:p w14:paraId="14E03832" w14:textId="05AC19B3" w:rsidR="00D077E9" w:rsidRDefault="00D077E9" w:rsidP="007760C2">
            <w:pPr>
              <w:jc w:val="both"/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7741AF85FA314A9BBBFBA5369A9F0CF7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26660B">
                  <w:rPr>
                    <w:noProof/>
                  </w:rPr>
                  <w:t>A</w:t>
                </w:r>
                <w:r w:rsidR="0026660B">
                  <w:t>NA MARIA PESCA PEDRAZA</w:t>
                </w:r>
                <w:r w:rsidR="00AE52B5">
                  <w:br/>
                </w:r>
                <w:r w:rsidR="00AE52B5">
                  <w:rPr>
                    <w:noProof/>
                  </w:rPr>
                  <w:t xml:space="preserve">                     </w:t>
                </w:r>
                <w:r w:rsidR="00151C73">
                  <w:rPr>
                    <w:noProof/>
                  </w:rPr>
                  <w:t xml:space="preserve"> </w:t>
                </w:r>
                <w:r w:rsidR="00151C73">
                  <w:t xml:space="preserve">   </w:t>
                </w:r>
                <w:r w:rsidR="00AE52B5">
                  <w:rPr>
                    <w:noProof/>
                  </w:rPr>
                  <w:t xml:space="preserve">  MIGUEL ANGEL BAUTISTA </w:t>
                </w:r>
              </w:sdtContent>
            </w:sdt>
          </w:p>
          <w:p w14:paraId="78D8A0CA" w14:textId="77777777" w:rsidR="00D077E9" w:rsidRPr="00D86945" w:rsidRDefault="00D077E9" w:rsidP="007760C2">
            <w:pPr>
              <w:jc w:val="both"/>
              <w:rPr>
                <w:noProof/>
                <w:sz w:val="10"/>
                <w:szCs w:val="10"/>
              </w:rPr>
            </w:pPr>
          </w:p>
        </w:tc>
      </w:tr>
    </w:tbl>
    <w:p w14:paraId="3CAA2A5E" w14:textId="77777777" w:rsidR="00D237D0" w:rsidRDefault="0026660B" w:rsidP="00D237D0">
      <w:pPr>
        <w:pStyle w:val="TtuloTDC"/>
        <w:rPr>
          <w:noProof/>
          <w:lang w:bidi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380C3D3" wp14:editId="1B2F017A">
            <wp:simplePos x="0" y="0"/>
            <wp:positionH relativeFrom="page">
              <wp:posOffset>4362093</wp:posOffset>
            </wp:positionH>
            <wp:positionV relativeFrom="paragraph">
              <wp:posOffset>5100800</wp:posOffset>
            </wp:positionV>
            <wp:extent cx="3166110" cy="2859021"/>
            <wp:effectExtent l="0" t="0" r="0" b="0"/>
            <wp:wrapNone/>
            <wp:docPr id="4" name="Imagen 4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31183" y1="44493" x2="31541" y2="40529"/>
                                  <a14:foregroundMark x1="59140" y1="42731" x2="59140" y2="42731"/>
                                  <a14:foregroundMark x1="26882" y1="75330" x2="26882" y2="75330"/>
                                  <a14:foregroundMark x1="31541" y1="82819" x2="31541" y2="82819"/>
                                  <a14:foregroundMark x1="37993" y1="82379" x2="37993" y2="82379"/>
                                  <a14:foregroundMark x1="42652" y1="82379" x2="42652" y2="82379"/>
                                  <a14:foregroundMark x1="42294" y1="71806" x2="42294" y2="71806"/>
                                  <a14:foregroundMark x1="48746" y1="83260" x2="48746" y2="83260"/>
                                  <a14:foregroundMark x1="54839" y1="84141" x2="54839" y2="79295"/>
                                  <a14:foregroundMark x1="67742" y1="85022" x2="67742" y2="85022"/>
                                  <a14:foregroundMark x1="74910" y1="80617" x2="74910" y2="80617"/>
                                  <a14:foregroundMark x1="81004" y1="78855" x2="81004" y2="78855"/>
                                  <a14:foregroundMark x1="74552" y1="82379" x2="74552" y2="82379"/>
                                  <a14:foregroundMark x1="75627" y1="72687" x2="75627" y2="72687"/>
                                  <a14:foregroundMark x1="86022" y1="76211" x2="86022" y2="76211"/>
                                  <a14:foregroundMark x1="37993" y1="55066" x2="37993" y2="55066"/>
                                  <a14:foregroundMark x1="65950" y1="88546" x2="65950" y2="88546"/>
                                  <a14:foregroundMark x1="70251" y1="77974" x2="70251" y2="77974"/>
                                  <a14:foregroundMark x1="64516" y1="88546" x2="64516" y2="88546"/>
                                  <a14:foregroundMark x1="55197" y1="81938" x2="55197" y2="81938"/>
                                  <a14:foregroundMark x1="54839" y1="81057" x2="54839" y2="81057"/>
                                  <a14:foregroundMark x1="51613" y1="75771" x2="51613" y2="75771"/>
                                  <a14:foregroundMark x1="37993" y1="84141" x2="37993" y2="84141"/>
                                  <a14:foregroundMark x1="83513" y1="70485" x2="83513" y2="70485"/>
                                  <a14:foregroundMark x1="19713" y1="70925" x2="19713" y2="70925"/>
                                  <a14:backgroundMark x1="68459" y1="87225" x2="68459" y2="87225"/>
                                  <a14:backgroundMark x1="67384" y1="88546" x2="67384" y2="88546"/>
                                  <a14:backgroundMark x1="66667" y1="88106" x2="66667" y2="88106"/>
                                  <a14:backgroundMark x1="65950" y1="89868" x2="65950" y2="89868"/>
                                  <a14:backgroundMark x1="74194" y1="82819" x2="74194" y2="8281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8D068D8" wp14:editId="384076D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20890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" fillcolor="#21618c [2149]" stroked="f">
                <v:fill color2="#85bde2 [1941]" rotate="t" angle="180" colors="0 #21628d;31457f #3b95d0;1 #86bee2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lang w:val="es-ES"/>
        </w:rPr>
        <w:id w:val="135337765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082A75" w:themeColor="text2"/>
          <w:sz w:val="28"/>
          <w:szCs w:val="22"/>
          <w:lang w:eastAsia="en-US"/>
        </w:rPr>
      </w:sdtEndPr>
      <w:sdtContent>
        <w:p w14:paraId="44553228" w14:textId="6267A047" w:rsidR="00D237D0" w:rsidRDefault="00D237D0" w:rsidP="009F628A">
          <w:pPr>
            <w:pStyle w:val="TtuloTDC"/>
            <w:jc w:val="center"/>
            <w:rPr>
              <w:rFonts w:asciiTheme="minorHAnsi" w:hAnsiTheme="minorHAnsi" w:cstheme="minorHAnsi"/>
              <w:b/>
              <w:bCs/>
              <w:sz w:val="48"/>
              <w:szCs w:val="48"/>
              <w:lang w:val="es-ES"/>
            </w:rPr>
          </w:pPr>
          <w:r w:rsidRPr="008C101C">
            <w:rPr>
              <w:rFonts w:asciiTheme="minorHAnsi" w:hAnsiTheme="minorHAnsi" w:cstheme="minorHAnsi"/>
              <w:b/>
              <w:bCs/>
              <w:sz w:val="48"/>
              <w:szCs w:val="48"/>
              <w:lang w:val="es-ES"/>
            </w:rPr>
            <w:t>Tabla de contenido</w:t>
          </w:r>
        </w:p>
        <w:p w14:paraId="3C7C9E75" w14:textId="77777777" w:rsidR="008C101C" w:rsidRPr="008C101C" w:rsidRDefault="008C101C" w:rsidP="008C101C">
          <w:pPr>
            <w:rPr>
              <w:lang w:eastAsia="es-CO"/>
            </w:rPr>
          </w:pPr>
        </w:p>
        <w:p w14:paraId="5870F14B" w14:textId="6E04B5E9" w:rsidR="009F628A" w:rsidRDefault="00D237D0">
          <w:pPr>
            <w:pStyle w:val="TDC1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93338" w:history="1">
            <w:r w:rsidR="009F628A" w:rsidRPr="00850D7E">
              <w:rPr>
                <w:rStyle w:val="Hipervnculo"/>
                <w:noProof/>
              </w:rPr>
              <w:t>Objetivo</w:t>
            </w:r>
            <w:r w:rsidR="009F628A">
              <w:rPr>
                <w:noProof/>
                <w:webHidden/>
              </w:rPr>
              <w:tab/>
            </w:r>
            <w:r w:rsidR="009F628A">
              <w:rPr>
                <w:noProof/>
                <w:webHidden/>
              </w:rPr>
              <w:fldChar w:fldCharType="begin"/>
            </w:r>
            <w:r w:rsidR="009F628A">
              <w:rPr>
                <w:noProof/>
                <w:webHidden/>
              </w:rPr>
              <w:instrText xml:space="preserve"> PAGEREF _Toc41493338 \h </w:instrText>
            </w:r>
            <w:r w:rsidR="009F628A">
              <w:rPr>
                <w:noProof/>
                <w:webHidden/>
              </w:rPr>
            </w:r>
            <w:r w:rsidR="009F628A">
              <w:rPr>
                <w:noProof/>
                <w:webHidden/>
              </w:rPr>
              <w:fldChar w:fldCharType="separate"/>
            </w:r>
            <w:r w:rsidR="009F628A">
              <w:rPr>
                <w:noProof/>
                <w:webHidden/>
              </w:rPr>
              <w:t>4</w:t>
            </w:r>
            <w:r w:rsidR="009F628A">
              <w:rPr>
                <w:noProof/>
                <w:webHidden/>
              </w:rPr>
              <w:fldChar w:fldCharType="end"/>
            </w:r>
          </w:hyperlink>
        </w:p>
        <w:p w14:paraId="7FE5BAEF" w14:textId="11A31869" w:rsidR="009F628A" w:rsidRDefault="009F628A">
          <w:pPr>
            <w:pStyle w:val="TDC1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39" w:history="1">
            <w:r w:rsidRPr="00850D7E">
              <w:rPr>
                <w:rStyle w:val="Hipervnculo"/>
                <w:noProof/>
              </w:rPr>
              <w:t>Definiciones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6A39" w14:textId="6108EF03" w:rsidR="009F628A" w:rsidRDefault="009F628A">
          <w:pPr>
            <w:pStyle w:val="TDC1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0" w:history="1">
            <w:r w:rsidRPr="00850D7E">
              <w:rPr>
                <w:rStyle w:val="Hipervnculo"/>
                <w:i/>
                <w:iCs/>
                <w:noProof/>
                <w:lang w:bidi="es-ES"/>
              </w:rPr>
              <w:t>Desarrollo del 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C8E1" w14:textId="04164327" w:rsidR="009F628A" w:rsidRDefault="009F628A">
          <w:pPr>
            <w:pStyle w:val="TDC1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1" w:history="1">
            <w:r w:rsidRPr="00850D7E">
              <w:rPr>
                <w:rStyle w:val="Hipervnculo"/>
                <w:noProof/>
              </w:rPr>
              <w:t>Modulo Invitado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B2017" w14:textId="38FED76C" w:rsidR="009F628A" w:rsidRDefault="009F628A" w:rsidP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2" w:history="1">
            <w:r w:rsidRPr="00850D7E">
              <w:rPr>
                <w:rStyle w:val="Hipervnculo"/>
                <w:noProof/>
              </w:rPr>
              <w:t>Ingreso a la plataforma Quickgift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  <w:hyperlink w:anchor="_Toc4149334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B0C1D" w14:textId="0853E219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4" w:history="1">
            <w:r w:rsidRPr="00850D7E">
              <w:rPr>
                <w:rStyle w:val="Hipervnculo"/>
                <w:noProof/>
              </w:rPr>
              <w:t>Confirmación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C94BF" w14:textId="3D38C113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5" w:history="1">
            <w:r w:rsidRPr="00850D7E">
              <w:rPr>
                <w:rStyle w:val="Hipervnculo"/>
                <w:noProof/>
              </w:rPr>
              <w:t>Formulario de asistencia del invitado.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1F8D" w14:textId="6DA21206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6" w:history="1">
            <w:r w:rsidRPr="00850D7E">
              <w:rPr>
                <w:rStyle w:val="Hipervnculo"/>
                <w:noProof/>
              </w:rPr>
              <w:t>Diligenciamiento completo del Formulario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E5EF4" w14:textId="688708B2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7" w:history="1">
            <w:r w:rsidRPr="00850D7E">
              <w:rPr>
                <w:rStyle w:val="Hipervnculo"/>
                <w:noProof/>
              </w:rPr>
              <w:t>Mensaje de finalización.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A4B7" w14:textId="69A4DC6B" w:rsidR="009F628A" w:rsidRDefault="009F628A">
          <w:pPr>
            <w:pStyle w:val="TDC1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8" w:history="1">
            <w:r w:rsidRPr="00850D7E">
              <w:rPr>
                <w:rStyle w:val="Hipervnculo"/>
                <w:noProof/>
                <w:lang w:bidi="es-ES"/>
              </w:rPr>
              <w:t>Módulo Administrador(Anfitrión).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E7AED" w14:textId="709C635C" w:rsidR="009F628A" w:rsidRDefault="009F628A" w:rsidP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49" w:history="1">
            <w:r w:rsidRPr="00850D7E">
              <w:rPr>
                <w:rStyle w:val="Hipervnculo"/>
                <w:iCs/>
                <w:noProof/>
              </w:rPr>
              <w:t xml:space="preserve"> </w:t>
            </w:r>
            <w:r w:rsidRPr="00850D7E">
              <w:rPr>
                <w:rStyle w:val="Hipervnculo"/>
                <w:noProof/>
              </w:rPr>
              <w:t>Ingreso a la plataforma Quickgift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hyperlink w:anchor="_Toc4149335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BCBF" w14:textId="56E81B6E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51" w:history="1">
            <w:r w:rsidRPr="00850D7E">
              <w:rPr>
                <w:rStyle w:val="Hipervnculo"/>
                <w:noProof/>
              </w:rPr>
              <w:t>Ingreso al módulo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BE5BE" w14:textId="581BA9AC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52" w:history="1">
            <w:r w:rsidRPr="00850D7E">
              <w:rPr>
                <w:rStyle w:val="Hipervnculo"/>
                <w:noProof/>
              </w:rPr>
              <w:t>Menú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99BB1" w14:textId="7066982F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53" w:history="1">
            <w:r w:rsidRPr="00850D7E">
              <w:rPr>
                <w:rStyle w:val="Hipervnculo"/>
                <w:noProof/>
              </w:rPr>
              <w:t>Adjuntar Regalo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69DD4" w14:textId="084907B1" w:rsidR="009F628A" w:rsidRDefault="009F628A">
          <w:pPr>
            <w:pStyle w:val="TDC2"/>
            <w:tabs>
              <w:tab w:val="right" w:leader="dot" w:pos="9826"/>
            </w:tabs>
            <w:rPr>
              <w:b w:val="0"/>
              <w:noProof/>
              <w:color w:val="auto"/>
              <w:sz w:val="22"/>
              <w:lang w:val="es-CO" w:eastAsia="es-CO"/>
            </w:rPr>
          </w:pPr>
          <w:hyperlink w:anchor="_Toc41493354" w:history="1">
            <w:r w:rsidRPr="00850D7E">
              <w:rPr>
                <w:rStyle w:val="Hipervnculo"/>
                <w:bCs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_Toc41493354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DC1D" w14:textId="2911C7A0" w:rsidR="00D237D0" w:rsidRDefault="00D237D0" w:rsidP="00D237D0">
          <w:r>
            <w:rPr>
              <w:bCs/>
            </w:rPr>
            <w:fldChar w:fldCharType="end"/>
          </w:r>
        </w:p>
      </w:sdtContent>
    </w:sdt>
    <w:p w14:paraId="20C931D5" w14:textId="61651096" w:rsidR="00D473B2" w:rsidRDefault="002F18DD" w:rsidP="00D473B2">
      <w:pPr>
        <w:spacing w:after="200"/>
        <w:rPr>
          <w:noProof/>
          <w:lang w:bidi="es-ES"/>
        </w:rPr>
      </w:pPr>
      <w:r>
        <w:rPr>
          <w:noProof/>
          <w:lang w:bidi="es-ES"/>
        </w:rPr>
        <w:br w:type="page"/>
      </w:r>
    </w:p>
    <w:p w14:paraId="29CE0DAA" w14:textId="40AF00A6" w:rsidR="002F18DD" w:rsidRDefault="002F18DD">
      <w:pPr>
        <w:spacing w:after="200"/>
        <w:rPr>
          <w:noProof/>
          <w:lang w:bidi="es-ES"/>
        </w:rPr>
      </w:pPr>
    </w:p>
    <w:p w14:paraId="7B3BBA53" w14:textId="52E156DC" w:rsidR="00D077E9" w:rsidRPr="007B0EDF" w:rsidRDefault="0026660B" w:rsidP="007B0EDF">
      <w:pPr>
        <w:pStyle w:val="Ttulo1"/>
        <w:jc w:val="center"/>
        <w:rPr>
          <w:lang w:bidi="es-ES"/>
        </w:rPr>
      </w:pPr>
      <w:bookmarkStart w:id="0" w:name="_Toc41493338"/>
      <w:r w:rsidRPr="007B0EDF">
        <w:t>Objetivo</w:t>
      </w:r>
      <w:bookmarkEnd w:id="0"/>
    </w:p>
    <w:tbl>
      <w:tblPr>
        <w:tblW w:w="10166" w:type="dxa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166"/>
      </w:tblGrid>
      <w:tr w:rsidR="00D077E9" w14:paraId="049D3D1A" w14:textId="77777777" w:rsidTr="007760C2">
        <w:trPr>
          <w:trHeight w:val="3546"/>
        </w:trPr>
        <w:tc>
          <w:tcPr>
            <w:tcW w:w="10166" w:type="dxa"/>
          </w:tcPr>
          <w:p w14:paraId="5B1AE433" w14:textId="65DF0C2C" w:rsidR="00DF027C" w:rsidRPr="002F18DD" w:rsidRDefault="00DF027C" w:rsidP="007760C2">
            <w:pPr>
              <w:jc w:val="both"/>
              <w:rPr>
                <w:i/>
                <w:iCs/>
                <w:noProof/>
              </w:rPr>
            </w:pPr>
          </w:p>
          <w:p w14:paraId="7CC579E4" w14:textId="46142232" w:rsidR="00DF027C" w:rsidRPr="002F18DD" w:rsidRDefault="0026660B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>Establecer los pasos específicos para el uso del modulo de administrador(anfitrión) e invitado a traves del sistema de información Quickgift, con el fin de facilitar el uso de la interacción del usuario con el aplicativo.</w:t>
            </w:r>
          </w:p>
          <w:p w14:paraId="45B109E0" w14:textId="77777777" w:rsidR="00DF027C" w:rsidRPr="002F18DD" w:rsidRDefault="00DF027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03A0E6D3" w14:textId="77777777" w:rsidR="00B86363" w:rsidRPr="002F18DD" w:rsidRDefault="00B86363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3A37E2F5" w14:textId="77777777" w:rsidR="00A3447F" w:rsidRPr="002F18DD" w:rsidRDefault="00A3447F" w:rsidP="007760C2">
            <w:pPr>
              <w:pStyle w:val="Ttulo1"/>
              <w:tabs>
                <w:tab w:val="left" w:pos="390"/>
                <w:tab w:val="center" w:pos="5017"/>
              </w:tabs>
              <w:jc w:val="both"/>
              <w:rPr>
                <w:i/>
                <w:iCs/>
                <w:noProof/>
                <w:lang w:bidi="es-ES"/>
              </w:rPr>
            </w:pPr>
          </w:p>
          <w:p w14:paraId="5890CA7E" w14:textId="6C95645B" w:rsidR="00B86363" w:rsidRPr="007B0EDF" w:rsidRDefault="00B86363" w:rsidP="007B0EDF">
            <w:pPr>
              <w:pStyle w:val="Ttulo1"/>
              <w:jc w:val="center"/>
            </w:pPr>
            <w:bookmarkStart w:id="1" w:name="_Toc41493339"/>
            <w:r w:rsidRPr="007B0EDF">
              <w:t>Definiciones</w:t>
            </w:r>
            <w:bookmarkEnd w:id="1"/>
          </w:p>
          <w:p w14:paraId="57DA9443" w14:textId="44B79035" w:rsidR="00B86363" w:rsidRPr="002F18DD" w:rsidRDefault="00B86363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b/>
                <w:bCs/>
                <w:i/>
                <w:iCs/>
                <w:noProof/>
              </w:rPr>
              <w:t xml:space="preserve">Sistema de informacion Quickgift: </w:t>
            </w:r>
            <w:r w:rsidRPr="002F18DD">
              <w:rPr>
                <w:i/>
                <w:iCs/>
                <w:noProof/>
              </w:rPr>
              <w:t>Es un sistema de información web que gestiona el servicio de invitación de fechas especiales para facilitar y agilizar de forma dinámica la manera de obtener la confirmación de invitados de un Homeshower o algún tipo de celebración parecida.</w:t>
            </w:r>
          </w:p>
          <w:p w14:paraId="51242356" w14:textId="726C6B29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44580AB1" w14:textId="77777777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3EE22474" w14:textId="4E83A62C" w:rsidR="00234945" w:rsidRPr="002F18DD" w:rsidRDefault="00AE52B5" w:rsidP="007760C2">
            <w:pPr>
              <w:pStyle w:val="Contenido"/>
              <w:jc w:val="center"/>
              <w:rPr>
                <w:b/>
                <w:bCs/>
                <w:i/>
                <w:iCs/>
                <w:noProof/>
              </w:rPr>
            </w:pPr>
            <w:r w:rsidRPr="002F18DD"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2B8AC405" wp14:editId="59CCB20D">
                  <wp:extent cx="2478405" cy="1916349"/>
                  <wp:effectExtent l="0" t="0" r="0" b="8255"/>
                  <wp:docPr id="169" name="Google Shape;169;p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Google Shape;169;p4"/>
                          <pic:cNvPicPr preferRelativeResize="0"/>
                        </pic:nvPicPr>
                        <pic:blipFill>
                          <a:blip r:embed="rId12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901" cy="1974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27C" w14:paraId="475D8C52" w14:textId="77777777" w:rsidTr="007760C2">
        <w:trPr>
          <w:trHeight w:val="5931"/>
        </w:trPr>
        <w:tc>
          <w:tcPr>
            <w:tcW w:w="10166" w:type="dxa"/>
          </w:tcPr>
          <w:p w14:paraId="193D217C" w14:textId="09A19539" w:rsidR="00234945" w:rsidRPr="002F18DD" w:rsidRDefault="00234945" w:rsidP="007760C2">
            <w:pPr>
              <w:pStyle w:val="Textodestacado"/>
              <w:jc w:val="both"/>
              <w:rPr>
                <w:i/>
                <w:iCs/>
                <w:noProof/>
                <w:sz w:val="36"/>
              </w:rPr>
            </w:pPr>
          </w:p>
          <w:p w14:paraId="74FA198E" w14:textId="6F66899F" w:rsidR="00CB0AFB" w:rsidRPr="002F18DD" w:rsidRDefault="00A3447F" w:rsidP="007760C2">
            <w:pPr>
              <w:pStyle w:val="Ttulo1"/>
              <w:tabs>
                <w:tab w:val="left" w:pos="390"/>
                <w:tab w:val="center" w:pos="5017"/>
              </w:tabs>
              <w:jc w:val="both"/>
              <w:rPr>
                <w:i/>
                <w:iCs/>
                <w:noProof/>
                <w:lang w:bidi="es-ES"/>
              </w:rPr>
            </w:pPr>
            <w:bookmarkStart w:id="2" w:name="_Toc41493340"/>
            <w:r w:rsidRPr="002F18DD">
              <w:rPr>
                <w:i/>
                <w:iCs/>
                <w:noProof/>
                <w:lang w:bidi="es-ES"/>
              </w:rPr>
              <w:t>Desarrollo del Manual de Usuario</w:t>
            </w:r>
            <w:bookmarkEnd w:id="2"/>
          </w:p>
          <w:p w14:paraId="4BBA8D80" w14:textId="77777777" w:rsidR="00AE52B5" w:rsidRPr="002F18DD" w:rsidRDefault="00AE52B5" w:rsidP="007760C2">
            <w:pPr>
              <w:pStyle w:val="Ttulo1"/>
              <w:tabs>
                <w:tab w:val="left" w:pos="390"/>
                <w:tab w:val="center" w:pos="5017"/>
              </w:tabs>
              <w:jc w:val="both"/>
              <w:rPr>
                <w:i/>
                <w:iCs/>
                <w:noProof/>
                <w:lang w:bidi="es-ES"/>
              </w:rPr>
            </w:pPr>
          </w:p>
          <w:p w14:paraId="106809F0" w14:textId="4609574A" w:rsidR="00AE52B5" w:rsidRPr="007B0EDF" w:rsidRDefault="006C7618" w:rsidP="007B0EDF">
            <w:pPr>
              <w:pStyle w:val="Ttulo1"/>
            </w:pPr>
            <w:r w:rsidRPr="002F18DD">
              <w:rPr>
                <w:noProof/>
                <w:lang w:bidi="es-ES"/>
              </w:rPr>
              <w:t xml:space="preserve">    </w:t>
            </w:r>
            <w:bookmarkStart w:id="3" w:name="_Toc41493341"/>
            <w:r w:rsidR="00CB0AFB" w:rsidRPr="007B0EDF">
              <w:t>Modulo Invitado</w:t>
            </w:r>
            <w:bookmarkEnd w:id="3"/>
          </w:p>
          <w:bookmarkStart w:id="4" w:name="_Toc41493342" w:displacedByCustomXml="next"/>
          <w:sdt>
            <w:sdtPr>
              <w:rPr>
                <w:rFonts w:eastAsiaTheme="minorEastAsia" w:cstheme="minorBidi"/>
                <w:noProof/>
                <w:sz w:val="28"/>
                <w:szCs w:val="22"/>
              </w:rPr>
              <w:id w:val="1660650702"/>
              <w:placeholder>
                <w:docPart w:val="59389D4D596643D2A4007A9C2C1EF2BE"/>
              </w:placeholder>
              <w15:appearance w15:val="hidden"/>
            </w:sdtPr>
            <w:sdtEndPr>
              <w:rPr>
                <w:b w:val="0"/>
                <w:iCs/>
              </w:rPr>
            </w:sdtEndPr>
            <w:sdtContent>
              <w:p w14:paraId="76AD2F2E" w14:textId="6520734F" w:rsidR="00A70C3B" w:rsidRPr="00E669D8" w:rsidRDefault="005C5EFF" w:rsidP="00E669D8">
                <w:pPr>
                  <w:pStyle w:val="Ttulo2"/>
                </w:pPr>
                <w:r w:rsidRPr="00E669D8">
                  <w:t>Ingreso a la plataforma Quickgift</w:t>
                </w:r>
                <w:bookmarkEnd w:id="4"/>
                <w:r w:rsidR="00CB0AFB" w:rsidRPr="00E669D8">
                  <w:t xml:space="preserve"> </w:t>
                </w:r>
              </w:p>
              <w:p w14:paraId="1863B585" w14:textId="3C09A08E" w:rsidR="00A3447F" w:rsidRPr="002F18DD" w:rsidRDefault="00A70C3B" w:rsidP="007760C2">
                <w:pPr>
                  <w:pStyle w:val="Contenido"/>
                  <w:jc w:val="both"/>
                  <w:rPr>
                    <w:i/>
                    <w:iCs/>
                  </w:rPr>
                </w:pPr>
                <w:r w:rsidRPr="002F18DD">
                  <w:rPr>
                    <w:i/>
                    <w:iCs/>
                  </w:rPr>
                  <w:t xml:space="preserve">Ingrese </w:t>
                </w:r>
                <w:r w:rsidR="003A343D" w:rsidRPr="002F18DD">
                  <w:rPr>
                    <w:i/>
                    <w:iCs/>
                  </w:rPr>
                  <w:t xml:space="preserve">al sistema de información con el siguiente </w:t>
                </w:r>
                <w:proofErr w:type="gramStart"/>
                <w:r w:rsidR="003A343D" w:rsidRPr="002F18DD">
                  <w:rPr>
                    <w:i/>
                    <w:iCs/>
                  </w:rPr>
                  <w:t>link</w:t>
                </w:r>
                <w:proofErr w:type="gramEnd"/>
                <w:r w:rsidR="003A343D" w:rsidRPr="002F18DD">
                  <w:rPr>
                    <w:i/>
                    <w:iCs/>
                  </w:rPr>
                  <w:t xml:space="preserve"> </w:t>
                </w:r>
                <w:hyperlink r:id="rId13" w:history="1">
                  <w:r w:rsidR="003A343D" w:rsidRPr="002F18DD">
                    <w:rPr>
                      <w:rStyle w:val="Hipervnculo"/>
                      <w:i/>
                      <w:iCs/>
                    </w:rPr>
                    <w:t>http://quickgift.ihostfull.com/</w:t>
                  </w:r>
                </w:hyperlink>
                <w:r w:rsidRPr="002F18DD">
                  <w:rPr>
                    <w:i/>
                    <w:iCs/>
                  </w:rPr>
                  <w:t xml:space="preserve"> </w:t>
                </w:r>
                <w:r w:rsidR="0094427F" w:rsidRPr="002F18DD">
                  <w:rPr>
                    <w:i/>
                    <w:iCs/>
                  </w:rPr>
                  <w:t xml:space="preserve"> con este link </w:t>
                </w:r>
                <w:r w:rsidR="00176F54" w:rsidRPr="002F18DD">
                  <w:rPr>
                    <w:i/>
                    <w:iCs/>
                  </w:rPr>
                  <w:t xml:space="preserve">podrá ingresar al aplicativo web y podrá ver </w:t>
                </w:r>
                <w:r w:rsidR="00943463" w:rsidRPr="002F18DD">
                  <w:rPr>
                    <w:i/>
                    <w:iCs/>
                  </w:rPr>
                  <w:t>la información de la invitación</w:t>
                </w:r>
                <w:r w:rsidR="00F5754C" w:rsidRPr="002F18DD">
                  <w:rPr>
                    <w:i/>
                    <w:iCs/>
                  </w:rPr>
                  <w:t>.</w:t>
                </w:r>
              </w:p>
            </w:sdtContent>
          </w:sdt>
          <w:p w14:paraId="6D5F18F7" w14:textId="7136BF7F" w:rsidR="00A3447F" w:rsidRPr="002F18DD" w:rsidRDefault="008A325F" w:rsidP="007760C2">
            <w:pPr>
              <w:pStyle w:val="Ttulo1"/>
              <w:tabs>
                <w:tab w:val="left" w:pos="390"/>
                <w:tab w:val="center" w:pos="5017"/>
              </w:tabs>
              <w:jc w:val="both"/>
              <w:rPr>
                <w:i/>
                <w:iCs/>
                <w:noProof/>
                <w:lang w:bidi="es-ES"/>
              </w:rPr>
            </w:pPr>
            <w:bookmarkStart w:id="5" w:name="_Toc41493134"/>
            <w:bookmarkStart w:id="6" w:name="_Toc41493343"/>
            <w:r w:rsidRPr="002F18DD">
              <w:rPr>
                <w:i/>
                <w:iCs/>
                <w:noProof/>
              </w:rPr>
              <w:drawing>
                <wp:inline distT="0" distB="0" distL="0" distR="0" wp14:anchorId="5C5D5336" wp14:editId="31584D7A">
                  <wp:extent cx="6523990" cy="347277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769" cy="348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5"/>
            <w:bookmarkEnd w:id="6"/>
          </w:p>
          <w:p w14:paraId="2E7C96A1" w14:textId="046B5EA6" w:rsidR="00DF027C" w:rsidRPr="002F18DD" w:rsidRDefault="00DF027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05AB5A6B" w14:textId="4ED34157" w:rsidR="00DF027C" w:rsidRPr="002F18DD" w:rsidRDefault="00DF027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197E7848" w14:textId="23D9152F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5A0E7A4C" w14:textId="7876A7B9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7B0D568B" w14:textId="49BE19E4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1CF4225C" w14:textId="5CD6F7CA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3DECEE74" w14:textId="4584AB76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0DB2A71C" w14:textId="77777777" w:rsidR="00AE52B5" w:rsidRPr="002F18DD" w:rsidRDefault="00AE52B5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3B1992D9" w14:textId="77777777" w:rsidR="00FD7807" w:rsidRPr="002F18DD" w:rsidRDefault="00FD7807" w:rsidP="00E669D8">
            <w:pPr>
              <w:pStyle w:val="Ttulo2"/>
              <w:rPr>
                <w:noProof/>
              </w:rPr>
            </w:pPr>
            <w:bookmarkStart w:id="7" w:name="_Toc41493344"/>
            <w:r w:rsidRPr="002F18DD">
              <w:rPr>
                <w:noProof/>
              </w:rPr>
              <w:t>Confirmación de asistencia</w:t>
            </w:r>
            <w:bookmarkEnd w:id="7"/>
            <w:r w:rsidRPr="002F18DD">
              <w:rPr>
                <w:noProof/>
              </w:rPr>
              <w:t xml:space="preserve"> </w:t>
            </w:r>
          </w:p>
          <w:p w14:paraId="14B171D2" w14:textId="4ED80801" w:rsidR="00896A57" w:rsidRPr="002F18DD" w:rsidRDefault="007A5D4A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 xml:space="preserve">Al ingresar al aplicativo podemos ver en la parte </w:t>
            </w:r>
            <w:r w:rsidR="0093174B" w:rsidRPr="002F18DD">
              <w:rPr>
                <w:i/>
                <w:iCs/>
                <w:noProof/>
              </w:rPr>
              <w:t>derecha</w:t>
            </w:r>
            <w:r w:rsidR="00AE52B5" w:rsidRPr="002F18DD">
              <w:rPr>
                <w:i/>
                <w:iCs/>
                <w:noProof/>
              </w:rPr>
              <w:t>,</w:t>
            </w:r>
            <w:r w:rsidR="0093174B" w:rsidRPr="002F18DD">
              <w:rPr>
                <w:i/>
                <w:iCs/>
                <w:noProof/>
              </w:rPr>
              <w:t xml:space="preserve"> debajo de la </w:t>
            </w:r>
            <w:r w:rsidR="00AE52B5" w:rsidRPr="002F18DD">
              <w:rPr>
                <w:i/>
                <w:iCs/>
                <w:noProof/>
              </w:rPr>
              <w:t>imagen</w:t>
            </w:r>
            <w:r w:rsidR="0093174B" w:rsidRPr="002F18DD">
              <w:rPr>
                <w:i/>
                <w:iCs/>
                <w:noProof/>
              </w:rPr>
              <w:t xml:space="preserve"> de la pareja, un boton que dice “COMENCEMOS” . </w:t>
            </w:r>
          </w:p>
          <w:p w14:paraId="34A7824E" w14:textId="77777777" w:rsidR="007C0EBA" w:rsidRPr="002F18DD" w:rsidRDefault="007C0EBA" w:rsidP="007760C2">
            <w:pPr>
              <w:pStyle w:val="Contenido"/>
              <w:ind w:left="720"/>
              <w:jc w:val="both"/>
              <w:rPr>
                <w:b/>
                <w:i/>
                <w:iCs/>
                <w:noProof/>
              </w:rPr>
            </w:pPr>
          </w:p>
          <w:p w14:paraId="18423E46" w14:textId="7E016095" w:rsidR="00896A57" w:rsidRPr="002F18DD" w:rsidRDefault="007C0EBA" w:rsidP="007760C2">
            <w:pPr>
              <w:pStyle w:val="Contenido"/>
              <w:ind w:left="720"/>
              <w:jc w:val="both"/>
              <w:rPr>
                <w:b/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15E33D53" wp14:editId="6A6CEF92">
                  <wp:extent cx="6005384" cy="249999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033" cy="2501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739E5" w14:textId="77777777" w:rsidR="007C0EBA" w:rsidRPr="002F18DD" w:rsidRDefault="007C0EBA" w:rsidP="007760C2">
            <w:pPr>
              <w:pStyle w:val="Contenido"/>
              <w:ind w:left="720"/>
              <w:jc w:val="both"/>
              <w:rPr>
                <w:b/>
                <w:i/>
                <w:iCs/>
                <w:noProof/>
              </w:rPr>
            </w:pPr>
          </w:p>
          <w:p w14:paraId="762990BD" w14:textId="77777777" w:rsidR="007A5D4A" w:rsidRPr="002F18DD" w:rsidRDefault="003958C0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 xml:space="preserve">Al dar click en el boton lo llevara al </w:t>
            </w:r>
            <w:r w:rsidRPr="002F18DD">
              <w:rPr>
                <w:i/>
                <w:iCs/>
              </w:rPr>
              <w:t>formulario</w:t>
            </w:r>
            <w:r w:rsidRPr="002F18DD">
              <w:rPr>
                <w:i/>
                <w:iCs/>
                <w:noProof/>
              </w:rPr>
              <w:t xml:space="preserve"> donde el invitado tendrá que </w:t>
            </w:r>
            <w:r w:rsidR="00896A57" w:rsidRPr="002F18DD">
              <w:rPr>
                <w:i/>
                <w:iCs/>
                <w:noProof/>
              </w:rPr>
              <w:t>diligenciar el formulario</w:t>
            </w:r>
            <w:r w:rsidR="007C0EBA" w:rsidRPr="002F18DD">
              <w:rPr>
                <w:i/>
                <w:iCs/>
                <w:noProof/>
              </w:rPr>
              <w:t>.</w:t>
            </w:r>
          </w:p>
          <w:p w14:paraId="7DED9108" w14:textId="77777777" w:rsidR="007C0EBA" w:rsidRPr="002F18DD" w:rsidRDefault="007C0EBA" w:rsidP="007760C2">
            <w:pPr>
              <w:pStyle w:val="Contenido"/>
              <w:ind w:left="720"/>
              <w:jc w:val="both"/>
              <w:rPr>
                <w:b/>
                <w:i/>
                <w:iCs/>
                <w:noProof/>
              </w:rPr>
            </w:pPr>
          </w:p>
          <w:p w14:paraId="62DF394E" w14:textId="01AD53BA" w:rsidR="007C0EBA" w:rsidRPr="00CE0E28" w:rsidRDefault="007C0EBA" w:rsidP="00CE0E28">
            <w:pPr>
              <w:pStyle w:val="Ttulo2"/>
            </w:pPr>
            <w:bookmarkStart w:id="8" w:name="_Toc41493345"/>
            <w:r w:rsidRPr="00CE0E28">
              <w:rPr>
                <w:rStyle w:val="Ttulo2Car"/>
                <w:b/>
                <w:i/>
              </w:rPr>
              <w:t xml:space="preserve">Formulario de </w:t>
            </w:r>
            <w:r w:rsidR="002F41DB" w:rsidRPr="00CE0E28">
              <w:rPr>
                <w:rStyle w:val="Ttulo2Car"/>
                <w:b/>
                <w:i/>
              </w:rPr>
              <w:t>asistencia del invitado</w:t>
            </w:r>
            <w:r w:rsidR="002F41DB" w:rsidRPr="00CE0E28">
              <w:t>.</w:t>
            </w:r>
            <w:bookmarkEnd w:id="8"/>
          </w:p>
          <w:p w14:paraId="7171B7B8" w14:textId="41467C86" w:rsidR="00DC34F5" w:rsidRPr="002F18DD" w:rsidRDefault="0051348D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 xml:space="preserve">En el </w:t>
            </w:r>
            <w:r w:rsidRPr="002F18DD">
              <w:rPr>
                <w:i/>
                <w:iCs/>
              </w:rPr>
              <w:t>formulario</w:t>
            </w:r>
            <w:r w:rsidRPr="002F18DD">
              <w:rPr>
                <w:i/>
                <w:iCs/>
                <w:noProof/>
              </w:rPr>
              <w:t xml:space="preserve"> se desplegar</w:t>
            </w:r>
            <w:r w:rsidR="00AE52B5" w:rsidRPr="002F18DD">
              <w:rPr>
                <w:i/>
                <w:iCs/>
                <w:noProof/>
              </w:rPr>
              <w:t>á</w:t>
            </w:r>
            <w:r w:rsidRPr="002F18DD">
              <w:rPr>
                <w:i/>
                <w:iCs/>
                <w:noProof/>
              </w:rPr>
              <w:t>n preguntas mediante el invitado las</w:t>
            </w:r>
            <w:r w:rsidR="00576709" w:rsidRPr="002F18DD">
              <w:rPr>
                <w:i/>
                <w:iCs/>
                <w:noProof/>
              </w:rPr>
              <w:t xml:space="preserve"> vaya</w:t>
            </w:r>
            <w:r w:rsidRPr="002F18DD">
              <w:rPr>
                <w:i/>
                <w:iCs/>
                <w:noProof/>
              </w:rPr>
              <w:t xml:space="preserve"> contest</w:t>
            </w:r>
            <w:r w:rsidR="00576709" w:rsidRPr="002F18DD">
              <w:rPr>
                <w:i/>
                <w:iCs/>
                <w:noProof/>
              </w:rPr>
              <w:t>ando</w:t>
            </w:r>
            <w:r w:rsidR="00D318E5" w:rsidRPr="002F18DD">
              <w:rPr>
                <w:i/>
                <w:iCs/>
                <w:noProof/>
              </w:rPr>
              <w:t>.</w:t>
            </w:r>
          </w:p>
          <w:p w14:paraId="52B257E6" w14:textId="77777777" w:rsidR="00576709" w:rsidRPr="002F18DD" w:rsidRDefault="00576709" w:rsidP="007760C2">
            <w:pPr>
              <w:pStyle w:val="Contenido"/>
              <w:jc w:val="both"/>
              <w:rPr>
                <w:b/>
                <w:i/>
                <w:iCs/>
                <w:noProof/>
              </w:rPr>
            </w:pPr>
          </w:p>
          <w:p w14:paraId="4CF6427C" w14:textId="6A52C0E1" w:rsidR="00234945" w:rsidRPr="002F18DD" w:rsidRDefault="00DC34F5" w:rsidP="007760C2">
            <w:pPr>
              <w:pStyle w:val="Contenido"/>
              <w:ind w:left="72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73A86DF1" wp14:editId="309BF6AB">
                  <wp:extent cx="5706734" cy="2247089"/>
                  <wp:effectExtent l="0" t="0" r="8890" b="127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033" cy="22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E71E0" w14:textId="77777777" w:rsidR="007760C2" w:rsidRPr="002F18DD" w:rsidRDefault="007760C2" w:rsidP="007760C2">
            <w:pPr>
              <w:pStyle w:val="Contenido"/>
              <w:ind w:left="72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</w:p>
          <w:p w14:paraId="62E76F02" w14:textId="6B6D774F" w:rsidR="00D318E5" w:rsidRPr="002F18DD" w:rsidRDefault="00601EFF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lastRenderedPageBreak/>
              <w:t>El formulario tendr</w:t>
            </w:r>
            <w:r w:rsidR="000045C3" w:rsidRPr="002F18DD">
              <w:rPr>
                <w:i/>
                <w:iCs/>
                <w:noProof/>
              </w:rPr>
              <w:t>á</w:t>
            </w:r>
            <w:r w:rsidRPr="002F18DD">
              <w:rPr>
                <w:i/>
                <w:iCs/>
                <w:noProof/>
              </w:rPr>
              <w:t xml:space="preserve"> campos</w:t>
            </w:r>
            <w:r w:rsidR="00D318E5" w:rsidRPr="002F18DD">
              <w:rPr>
                <w:i/>
                <w:iCs/>
                <w:noProof/>
              </w:rPr>
              <w:t xml:space="preserve"> </w:t>
            </w:r>
            <w:r w:rsidR="00D318E5" w:rsidRPr="002F18DD">
              <w:rPr>
                <w:i/>
                <w:iCs/>
              </w:rPr>
              <w:t>obligatori</w:t>
            </w:r>
            <w:r w:rsidRPr="002F18DD">
              <w:rPr>
                <w:i/>
                <w:iCs/>
              </w:rPr>
              <w:t>o</w:t>
            </w:r>
            <w:r w:rsidR="00D318E5" w:rsidRPr="002F18DD">
              <w:rPr>
                <w:i/>
                <w:iCs/>
              </w:rPr>
              <w:t>s</w:t>
            </w:r>
            <w:r w:rsidR="00D318E5" w:rsidRPr="002F18DD">
              <w:rPr>
                <w:i/>
                <w:iCs/>
                <w:noProof/>
              </w:rPr>
              <w:t xml:space="preserve"> como </w:t>
            </w:r>
            <w:r w:rsidR="003A45FC" w:rsidRPr="002F18DD">
              <w:rPr>
                <w:i/>
                <w:iCs/>
                <w:noProof/>
              </w:rPr>
              <w:t>“</w:t>
            </w:r>
            <w:r w:rsidR="00D318E5" w:rsidRPr="002F18DD">
              <w:rPr>
                <w:i/>
                <w:iCs/>
                <w:noProof/>
              </w:rPr>
              <w:t>¿Cómo te llamas?</w:t>
            </w:r>
            <w:r w:rsidR="003A45FC" w:rsidRPr="002F18DD">
              <w:rPr>
                <w:i/>
                <w:iCs/>
                <w:noProof/>
              </w:rPr>
              <w:t>”</w:t>
            </w:r>
            <w:r w:rsidR="00C7376F" w:rsidRPr="002F18DD">
              <w:rPr>
                <w:i/>
                <w:iCs/>
                <w:noProof/>
              </w:rPr>
              <w:t xml:space="preserve"> </w:t>
            </w:r>
            <w:r w:rsidR="00F2114C" w:rsidRPr="002F18DD">
              <w:rPr>
                <w:i/>
                <w:iCs/>
                <w:noProof/>
              </w:rPr>
              <w:t xml:space="preserve">, </w:t>
            </w:r>
            <w:r w:rsidR="003A45FC" w:rsidRPr="002F18DD">
              <w:rPr>
                <w:i/>
                <w:iCs/>
                <w:noProof/>
              </w:rPr>
              <w:t>“</w:t>
            </w:r>
            <w:r w:rsidRPr="002F18DD">
              <w:rPr>
                <w:i/>
                <w:iCs/>
                <w:noProof/>
              </w:rPr>
              <w:t>¿</w:t>
            </w:r>
            <w:r w:rsidR="00F2114C" w:rsidRPr="002F18DD">
              <w:rPr>
                <w:i/>
                <w:iCs/>
                <w:noProof/>
              </w:rPr>
              <w:t>Algún</w:t>
            </w:r>
            <w:r w:rsidR="003A45FC" w:rsidRPr="002F18DD">
              <w:rPr>
                <w:i/>
                <w:iCs/>
                <w:noProof/>
              </w:rPr>
              <w:t xml:space="preserve"> teléfono para llamarte</w:t>
            </w:r>
            <w:r w:rsidRPr="002F18DD">
              <w:rPr>
                <w:i/>
                <w:iCs/>
                <w:noProof/>
              </w:rPr>
              <w:t>?</w:t>
            </w:r>
            <w:r w:rsidR="003A45FC" w:rsidRPr="002F18DD">
              <w:rPr>
                <w:i/>
                <w:iCs/>
                <w:noProof/>
              </w:rPr>
              <w:t>” y “</w:t>
            </w:r>
            <w:r w:rsidR="006B2AF2" w:rsidRPr="002F18DD">
              <w:rPr>
                <w:i/>
                <w:iCs/>
                <w:noProof/>
              </w:rPr>
              <w:t>¿Contamos con tu asistencia?”</w:t>
            </w:r>
            <w:r w:rsidR="00D044A5" w:rsidRPr="002F18DD">
              <w:rPr>
                <w:i/>
                <w:iCs/>
                <w:noProof/>
              </w:rPr>
              <w:t>.</w:t>
            </w:r>
          </w:p>
          <w:p w14:paraId="3C7945A0" w14:textId="77777777" w:rsidR="00234945" w:rsidRPr="002F18DD" w:rsidRDefault="00234945" w:rsidP="007760C2">
            <w:pPr>
              <w:pStyle w:val="Contenido"/>
              <w:ind w:left="72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</w:p>
          <w:p w14:paraId="48498419" w14:textId="3DEC9081" w:rsidR="002F41DB" w:rsidRPr="002F18DD" w:rsidRDefault="00D63961" w:rsidP="007760C2">
            <w:pPr>
              <w:pStyle w:val="Contenido"/>
              <w:ind w:left="720"/>
              <w:jc w:val="both"/>
              <w:rPr>
                <w:i/>
                <w:iCs/>
                <w:noProof/>
                <w:sz w:val="36"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37707F4D" wp14:editId="71D09006">
                  <wp:extent cx="6245860" cy="1585595"/>
                  <wp:effectExtent l="0" t="0" r="254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586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63176" w:rsidRPr="002F18DD">
              <w:rPr>
                <w:i/>
                <w:iCs/>
                <w:noProof/>
              </w:rPr>
              <w:drawing>
                <wp:inline distT="0" distB="0" distL="0" distR="0" wp14:anchorId="06DA461A" wp14:editId="4A3576A6">
                  <wp:extent cx="6157595" cy="1464564"/>
                  <wp:effectExtent l="0" t="0" r="0" b="254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169" cy="147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5C3" w14:paraId="6A9134EC" w14:textId="77777777" w:rsidTr="007760C2">
        <w:trPr>
          <w:trHeight w:val="5931"/>
        </w:trPr>
        <w:tc>
          <w:tcPr>
            <w:tcW w:w="10166" w:type="dxa"/>
          </w:tcPr>
          <w:p w14:paraId="411DAC68" w14:textId="77777777" w:rsidR="000045C3" w:rsidRPr="002F18DD" w:rsidRDefault="000D75F9" w:rsidP="007760C2">
            <w:pPr>
              <w:pStyle w:val="Textodestacado"/>
              <w:jc w:val="both"/>
              <w:rPr>
                <w:i/>
                <w:iCs/>
                <w:noProof/>
                <w:sz w:val="36"/>
              </w:rPr>
            </w:pPr>
            <w:r w:rsidRPr="002F18DD">
              <w:rPr>
                <w:i/>
                <w:iCs/>
                <w:noProof/>
              </w:rPr>
              <w:lastRenderedPageBreak/>
              <w:drawing>
                <wp:inline distT="0" distB="0" distL="0" distR="0" wp14:anchorId="56DDF60B" wp14:editId="0205417A">
                  <wp:extent cx="4843198" cy="1770434"/>
                  <wp:effectExtent l="0" t="0" r="0" b="127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278" cy="181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0158C" w14:textId="64333A93" w:rsidR="007760C2" w:rsidRPr="002F18DD" w:rsidRDefault="007760C2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>Estos campos son de importancia por eso tienen que ser obligatorio su diligenciamiento.</w:t>
            </w:r>
          </w:p>
          <w:p w14:paraId="1C5AFA70" w14:textId="32095246" w:rsidR="007760C2" w:rsidRDefault="007760C2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2AA61B33" w14:textId="416E5037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40081BE8" w14:textId="13224277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245C8B8D" w14:textId="0E752911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3FB51D02" w14:textId="5296762E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71409C66" w14:textId="245CD1F3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17EF2A13" w14:textId="59ED2E20" w:rsidR="000D22BC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7B0F65A7" w14:textId="77777777" w:rsidR="000D22BC" w:rsidRPr="002F18DD" w:rsidRDefault="000D22BC" w:rsidP="007760C2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4A7C040F" w14:textId="30590E2D" w:rsidR="007760C2" w:rsidRPr="002F18DD" w:rsidRDefault="00656AA6" w:rsidP="00E669D8">
            <w:pPr>
              <w:pStyle w:val="Ttulo2"/>
              <w:rPr>
                <w:noProof/>
              </w:rPr>
            </w:pPr>
            <w:bookmarkStart w:id="9" w:name="_Toc41493346"/>
            <w:r w:rsidRPr="002F18DD">
              <w:rPr>
                <w:noProof/>
              </w:rPr>
              <w:lastRenderedPageBreak/>
              <w:t>Diligenciamiento</w:t>
            </w:r>
            <w:r w:rsidR="00960CD5" w:rsidRPr="002F18DD">
              <w:rPr>
                <w:noProof/>
              </w:rPr>
              <w:t xml:space="preserve"> completo</w:t>
            </w:r>
            <w:r w:rsidRPr="002F18DD">
              <w:rPr>
                <w:noProof/>
              </w:rPr>
              <w:t xml:space="preserve"> del Formulario</w:t>
            </w:r>
            <w:bookmarkEnd w:id="9"/>
          </w:p>
          <w:p w14:paraId="61934FF7" w14:textId="427F3D4C" w:rsidR="00656AA6" w:rsidRPr="002F18DD" w:rsidRDefault="00656AA6" w:rsidP="00656AA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 xml:space="preserve">Al llenar </w:t>
            </w:r>
            <w:r w:rsidR="000E4481" w:rsidRPr="002F18DD">
              <w:rPr>
                <w:i/>
                <w:iCs/>
                <w:noProof/>
              </w:rPr>
              <w:t>todo el formulario</w:t>
            </w:r>
            <w:r w:rsidR="00CE0AE5" w:rsidRPr="002F18DD">
              <w:rPr>
                <w:i/>
                <w:iCs/>
                <w:noProof/>
              </w:rPr>
              <w:t>.</w:t>
            </w:r>
          </w:p>
          <w:p w14:paraId="51BA01D6" w14:textId="77777777" w:rsidR="007760C2" w:rsidRPr="002F18DD" w:rsidRDefault="0004465A" w:rsidP="007760C2">
            <w:pPr>
              <w:pStyle w:val="Textodestacado"/>
              <w:jc w:val="both"/>
              <w:rPr>
                <w:i/>
                <w:iCs/>
                <w:noProof/>
                <w:sz w:val="36"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43CDAE51" wp14:editId="44A53793">
                  <wp:extent cx="6455410" cy="3834765"/>
                  <wp:effectExtent l="0" t="0" r="254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83A4B" w14:textId="5C5714DD" w:rsidR="00F35F7A" w:rsidRPr="002F18DD" w:rsidRDefault="00F35F7A" w:rsidP="007760C2">
            <w:pPr>
              <w:pStyle w:val="Textodestacado"/>
              <w:jc w:val="both"/>
              <w:rPr>
                <w:i/>
                <w:iCs/>
                <w:noProof/>
                <w:sz w:val="36"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13C83C0D" wp14:editId="03B4896E">
                  <wp:extent cx="6455410" cy="3296285"/>
                  <wp:effectExtent l="0" t="0" r="254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527D" w14:paraId="4B326A12" w14:textId="77777777" w:rsidTr="007760C2">
        <w:trPr>
          <w:trHeight w:val="5931"/>
        </w:trPr>
        <w:tc>
          <w:tcPr>
            <w:tcW w:w="10166" w:type="dxa"/>
          </w:tcPr>
          <w:p w14:paraId="3C19F756" w14:textId="3062002E" w:rsidR="00F8527D" w:rsidRPr="002F18DD" w:rsidRDefault="00F8527D" w:rsidP="007760C2">
            <w:pPr>
              <w:pStyle w:val="Textodestaca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lastRenderedPageBreak/>
              <w:drawing>
                <wp:inline distT="0" distB="0" distL="0" distR="0" wp14:anchorId="3AADC25F" wp14:editId="6B5CC7FC">
                  <wp:extent cx="6455092" cy="3910316"/>
                  <wp:effectExtent l="0" t="0" r="317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1" b="6194"/>
                          <a:stretch/>
                        </pic:blipFill>
                        <pic:spPr bwMode="auto">
                          <a:xfrm>
                            <a:off x="0" y="0"/>
                            <a:ext cx="6458231" cy="39122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3176" w14:paraId="508D5101" w14:textId="77777777" w:rsidTr="007760C2">
        <w:trPr>
          <w:trHeight w:val="5931"/>
        </w:trPr>
        <w:tc>
          <w:tcPr>
            <w:tcW w:w="10166" w:type="dxa"/>
          </w:tcPr>
          <w:p w14:paraId="00056EF6" w14:textId="77777777" w:rsidR="005F32BC" w:rsidRPr="002F18DD" w:rsidRDefault="00E54525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63D9E51F" wp14:editId="4641ED2B">
                  <wp:extent cx="6234393" cy="2178996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0410" cy="218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F32BC" w:rsidRPr="002F18DD">
              <w:rPr>
                <w:i/>
                <w:iCs/>
                <w:noProof/>
              </w:rPr>
              <w:t xml:space="preserve"> </w:t>
            </w:r>
          </w:p>
          <w:p w14:paraId="56FD5AB2" w14:textId="3D56143C" w:rsidR="00D044A5" w:rsidRPr="002F18DD" w:rsidRDefault="005F32BC" w:rsidP="007760C2">
            <w:pPr>
              <w:pStyle w:val="Contenido"/>
              <w:jc w:val="both"/>
              <w:rPr>
                <w:i/>
                <w:iCs/>
                <w:noProof/>
                <w:sz w:val="36"/>
              </w:rPr>
            </w:pPr>
            <w:r w:rsidRPr="002F18DD">
              <w:rPr>
                <w:i/>
                <w:iCs/>
                <w:noProof/>
              </w:rPr>
              <w:t>En la parte inferior encontrara el boton “Enviar”, este guardará la informacion del invitado.</w:t>
            </w:r>
          </w:p>
        </w:tc>
      </w:tr>
      <w:tr w:rsidR="005F32BC" w14:paraId="6F337956" w14:textId="77777777" w:rsidTr="007760C2">
        <w:trPr>
          <w:trHeight w:val="5931"/>
        </w:trPr>
        <w:tc>
          <w:tcPr>
            <w:tcW w:w="10166" w:type="dxa"/>
          </w:tcPr>
          <w:p w14:paraId="22C87A0F" w14:textId="25AB82CF" w:rsidR="005F32BC" w:rsidRPr="002F18DD" w:rsidRDefault="00677E62" w:rsidP="00E669D8">
            <w:pPr>
              <w:pStyle w:val="Ttulo2"/>
              <w:rPr>
                <w:noProof/>
              </w:rPr>
            </w:pPr>
            <w:bookmarkStart w:id="10" w:name="_Toc41493347"/>
            <w:r w:rsidRPr="002F18DD">
              <w:rPr>
                <w:noProof/>
              </w:rPr>
              <w:lastRenderedPageBreak/>
              <w:t>Mensaje</w:t>
            </w:r>
            <w:r w:rsidR="00293D60" w:rsidRPr="002F18DD">
              <w:rPr>
                <w:noProof/>
              </w:rPr>
              <w:t xml:space="preserve"> de finalización.</w:t>
            </w:r>
            <w:bookmarkEnd w:id="10"/>
          </w:p>
          <w:p w14:paraId="3FC5F453" w14:textId="7AEA76FF" w:rsidR="00F76CA0" w:rsidRPr="002F18DD" w:rsidRDefault="0050789A" w:rsidP="00F76CA0">
            <w:pPr>
              <w:pStyle w:val="Contenido"/>
              <w:ind w:left="72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  <w:r w:rsidRPr="002F18DD">
              <w:rPr>
                <w:i/>
                <w:iCs/>
                <w:noProof/>
              </w:rPr>
              <w:t>Luego de llenar el formulario aparecera un</w:t>
            </w:r>
            <w:r w:rsidRPr="002F18DD"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  <w:t xml:space="preserve"> </w:t>
            </w:r>
            <w:r w:rsidRPr="002F18DD">
              <w:rPr>
                <w:i/>
                <w:iCs/>
                <w:noProof/>
              </w:rPr>
              <w:t xml:space="preserve">mensaje </w:t>
            </w:r>
            <w:r w:rsidR="00EF7B21" w:rsidRPr="002F18DD">
              <w:rPr>
                <w:i/>
                <w:iCs/>
                <w:noProof/>
              </w:rPr>
              <w:t xml:space="preserve">dependiendo si le has dado en “si” </w:t>
            </w:r>
            <w:r w:rsidR="002D141A" w:rsidRPr="002F18DD">
              <w:rPr>
                <w:i/>
                <w:iCs/>
                <w:noProof/>
              </w:rPr>
              <w:t>en la pregunta de</w:t>
            </w:r>
            <w:r w:rsidR="00EF7B21" w:rsidRPr="002F18DD">
              <w:rPr>
                <w:i/>
                <w:iCs/>
                <w:noProof/>
              </w:rPr>
              <w:t xml:space="preserve"> asistencia </w:t>
            </w:r>
            <w:r w:rsidR="002D141A" w:rsidRPr="002F18DD">
              <w:rPr>
                <w:i/>
                <w:iCs/>
                <w:noProof/>
              </w:rPr>
              <w:t>aparecerá este mensaje.</w:t>
            </w:r>
          </w:p>
          <w:p w14:paraId="58AC0C50" w14:textId="77777777" w:rsidR="00293D60" w:rsidRPr="002F18DD" w:rsidRDefault="00293D60" w:rsidP="00293D60">
            <w:pPr>
              <w:pStyle w:val="Contenido"/>
              <w:jc w:val="both"/>
              <w:rPr>
                <w:i/>
                <w:iCs/>
                <w:noProof/>
              </w:rPr>
            </w:pPr>
          </w:p>
          <w:p w14:paraId="57D2F02B" w14:textId="77777777" w:rsidR="00EF7B21" w:rsidRPr="002F18DD" w:rsidRDefault="0009594F" w:rsidP="00805929">
            <w:pPr>
              <w:pStyle w:val="Contenido"/>
              <w:ind w:left="720"/>
              <w:jc w:val="center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618C7B37" wp14:editId="6CDCE698">
                  <wp:extent cx="3910519" cy="3222553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8285"/>
                          <a:stretch/>
                        </pic:blipFill>
                        <pic:spPr bwMode="auto">
                          <a:xfrm>
                            <a:off x="0" y="0"/>
                            <a:ext cx="3953224" cy="325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036C9" w14:textId="77777777" w:rsidR="00805929" w:rsidRPr="002F18DD" w:rsidRDefault="00805929" w:rsidP="00805929">
            <w:pPr>
              <w:pStyle w:val="Contenido"/>
              <w:ind w:left="720"/>
              <w:jc w:val="center"/>
              <w:rPr>
                <w:i/>
                <w:iCs/>
                <w:noProof/>
              </w:rPr>
            </w:pPr>
          </w:p>
          <w:p w14:paraId="54A1190F" w14:textId="77777777" w:rsidR="00805929" w:rsidRPr="002F18DD" w:rsidRDefault="00974FDD" w:rsidP="00805929">
            <w:pPr>
              <w:pStyle w:val="Contenido"/>
              <w:ind w:left="720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t xml:space="preserve">Si </w:t>
            </w:r>
            <w:r w:rsidR="004E7BF7" w:rsidRPr="002F18DD">
              <w:rPr>
                <w:i/>
                <w:iCs/>
                <w:noProof/>
              </w:rPr>
              <w:t>la respuesta es “No” en la pregunta de asistencia</w:t>
            </w:r>
            <w:r w:rsidR="002E66C6" w:rsidRPr="002F18DD">
              <w:rPr>
                <w:i/>
                <w:iCs/>
                <w:noProof/>
              </w:rPr>
              <w:t>, aparecerá el siguiente mensaje.</w:t>
            </w:r>
          </w:p>
          <w:p w14:paraId="49BCE895" w14:textId="33008EBD" w:rsidR="007A2B66" w:rsidRPr="002F18DD" w:rsidRDefault="002052E4" w:rsidP="002052E4">
            <w:pPr>
              <w:pStyle w:val="Contenido"/>
              <w:ind w:left="720"/>
              <w:jc w:val="center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3770BA08" wp14:editId="2DA3A0CD">
                  <wp:extent cx="4025890" cy="2986392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344" cy="3003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32BC" w14:paraId="483D089A" w14:textId="77777777" w:rsidTr="007760C2">
        <w:trPr>
          <w:trHeight w:val="5931"/>
        </w:trPr>
        <w:tc>
          <w:tcPr>
            <w:tcW w:w="10166" w:type="dxa"/>
          </w:tcPr>
          <w:p w14:paraId="24E84425" w14:textId="04FF581A" w:rsidR="005F32BC" w:rsidRPr="002F18DD" w:rsidRDefault="00360300" w:rsidP="00D16372">
            <w:pPr>
              <w:pStyle w:val="Ttulo1"/>
              <w:rPr>
                <w:noProof/>
                <w:lang w:bidi="es-ES"/>
              </w:rPr>
            </w:pPr>
            <w:bookmarkStart w:id="11" w:name="_Toc41493348"/>
            <w:r w:rsidRPr="002F18DD">
              <w:rPr>
                <w:noProof/>
                <w:lang w:bidi="es-ES"/>
              </w:rPr>
              <w:lastRenderedPageBreak/>
              <w:t>M</w:t>
            </w:r>
            <w:r w:rsidR="00633BC6" w:rsidRPr="002F18DD">
              <w:rPr>
                <w:noProof/>
                <w:lang w:bidi="es-ES"/>
              </w:rPr>
              <w:t>ó</w:t>
            </w:r>
            <w:r w:rsidRPr="002F18DD">
              <w:rPr>
                <w:noProof/>
                <w:lang w:bidi="es-ES"/>
              </w:rPr>
              <w:t>dulo Administrador(Anfitri</w:t>
            </w:r>
            <w:r w:rsidR="00AF36B7" w:rsidRPr="002F18DD">
              <w:rPr>
                <w:noProof/>
                <w:lang w:bidi="es-ES"/>
              </w:rPr>
              <w:t>ón)</w:t>
            </w:r>
            <w:r w:rsidR="00633BC6" w:rsidRPr="002F18DD">
              <w:rPr>
                <w:noProof/>
                <w:lang w:bidi="es-ES"/>
              </w:rPr>
              <w:t>.</w:t>
            </w:r>
            <w:bookmarkEnd w:id="11"/>
          </w:p>
          <w:sdt>
            <w:sdtPr>
              <w:rPr>
                <w:rFonts w:eastAsiaTheme="minorEastAsia" w:cstheme="minorBidi"/>
                <w:iCs/>
                <w:noProof/>
                <w:sz w:val="28"/>
                <w:szCs w:val="22"/>
              </w:rPr>
              <w:id w:val="-3594853"/>
              <w:placeholder>
                <w:docPart w:val="D847AAD73CCF416A862021DD49E23B29"/>
              </w:placeholder>
              <w15:appearance w15:val="hidden"/>
            </w:sdtPr>
            <w:sdtEndPr>
              <w:rPr>
                <w:b w:val="0"/>
              </w:rPr>
            </w:sdtEndPr>
            <w:sdtContent>
              <w:p w14:paraId="02F1EC2D" w14:textId="17AD65ED" w:rsidR="00633BC6" w:rsidRPr="00CE0E28" w:rsidRDefault="009F628A" w:rsidP="009F628A">
                <w:pPr>
                  <w:pStyle w:val="Ttulo2"/>
                  <w:jc w:val="both"/>
                </w:pPr>
                <w:r>
                  <w:rPr>
                    <w:rFonts w:eastAsiaTheme="minorEastAsia" w:cstheme="minorBidi"/>
                    <w:iCs/>
                    <w:noProof/>
                    <w:sz w:val="28"/>
                    <w:szCs w:val="22"/>
                  </w:rPr>
                  <w:t xml:space="preserve">   </w:t>
                </w:r>
                <w:bookmarkStart w:id="12" w:name="_Toc41493349"/>
                <w:r>
                  <w:rPr>
                    <w:rFonts w:eastAsiaTheme="minorEastAsia" w:cstheme="minorBidi"/>
                    <w:iCs/>
                    <w:noProof/>
                    <w:sz w:val="28"/>
                    <w:szCs w:val="22"/>
                  </w:rPr>
                  <w:t xml:space="preserve"> </w:t>
                </w:r>
                <w:r w:rsidR="00633BC6" w:rsidRPr="00CE0E28">
                  <w:t>Ingreso a la plataforma Quickgift</w:t>
                </w:r>
                <w:bookmarkEnd w:id="12"/>
                <w:r w:rsidR="00633BC6" w:rsidRPr="00CE0E28">
                  <w:t xml:space="preserve"> </w:t>
                </w:r>
              </w:p>
              <w:p w14:paraId="15FE3625" w14:textId="77777777" w:rsidR="00633BC6" w:rsidRPr="002F18DD" w:rsidRDefault="00633BC6" w:rsidP="00633BC6">
                <w:pPr>
                  <w:pStyle w:val="Contenido"/>
                  <w:jc w:val="both"/>
                  <w:rPr>
                    <w:i/>
                    <w:iCs/>
                  </w:rPr>
                </w:pPr>
                <w:r w:rsidRPr="002F18DD">
                  <w:rPr>
                    <w:i/>
                    <w:iCs/>
                  </w:rPr>
                  <w:t xml:space="preserve">Ingrese al sistema de información con el siguiente </w:t>
                </w:r>
                <w:proofErr w:type="gramStart"/>
                <w:r w:rsidRPr="002F18DD">
                  <w:rPr>
                    <w:i/>
                    <w:iCs/>
                  </w:rPr>
                  <w:t>link</w:t>
                </w:r>
                <w:proofErr w:type="gramEnd"/>
                <w:r w:rsidRPr="002F18DD">
                  <w:rPr>
                    <w:i/>
                    <w:iCs/>
                  </w:rPr>
                  <w:t xml:space="preserve"> </w:t>
                </w:r>
                <w:hyperlink r:id="rId26" w:history="1">
                  <w:r w:rsidRPr="002F18DD">
                    <w:rPr>
                      <w:rStyle w:val="Hipervnculo"/>
                      <w:i/>
                      <w:iCs/>
                    </w:rPr>
                    <w:t>http://quickgift.ihostfull.com/</w:t>
                  </w:r>
                </w:hyperlink>
                <w:r w:rsidRPr="002F18DD">
                  <w:rPr>
                    <w:i/>
                    <w:iCs/>
                  </w:rPr>
                  <w:t xml:space="preserve">  con este link podrá ingresar al aplicativo web y podrá ver la información de la invitación.</w:t>
                </w:r>
              </w:p>
            </w:sdtContent>
          </w:sdt>
          <w:p w14:paraId="546FDAF8" w14:textId="77777777" w:rsidR="00633BC6" w:rsidRPr="002F18DD" w:rsidRDefault="00633BC6" w:rsidP="00633BC6">
            <w:pPr>
              <w:pStyle w:val="Ttulo1"/>
              <w:tabs>
                <w:tab w:val="left" w:pos="390"/>
                <w:tab w:val="center" w:pos="5017"/>
              </w:tabs>
              <w:jc w:val="both"/>
              <w:rPr>
                <w:i/>
                <w:iCs/>
                <w:noProof/>
                <w:lang w:bidi="es-ES"/>
              </w:rPr>
            </w:pPr>
            <w:bookmarkStart w:id="13" w:name="_Toc41493350"/>
            <w:r w:rsidRPr="002F18DD">
              <w:rPr>
                <w:i/>
                <w:iCs/>
                <w:noProof/>
              </w:rPr>
              <w:drawing>
                <wp:inline distT="0" distB="0" distL="0" distR="0" wp14:anchorId="72633786" wp14:editId="15FC9763">
                  <wp:extent cx="6389370" cy="2416629"/>
                  <wp:effectExtent l="0" t="0" r="0" b="317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138" cy="24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14:paraId="7153B072" w14:textId="77777777" w:rsidR="000D5EC3" w:rsidRPr="002F18DD" w:rsidRDefault="000D5EC3" w:rsidP="000D5EC3">
            <w:pPr>
              <w:pStyle w:val="Contenido"/>
              <w:ind w:left="108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</w:p>
          <w:p w14:paraId="62304F68" w14:textId="4BB81D95" w:rsidR="00633BC6" w:rsidRPr="002F18DD" w:rsidRDefault="00633BC6" w:rsidP="00E669D8">
            <w:pPr>
              <w:pStyle w:val="Ttulo2"/>
              <w:rPr>
                <w:noProof/>
              </w:rPr>
            </w:pPr>
            <w:bookmarkStart w:id="14" w:name="_Toc41493351"/>
            <w:r w:rsidRPr="002F18DD">
              <w:rPr>
                <w:noProof/>
              </w:rPr>
              <w:t>Ingreso a</w:t>
            </w:r>
            <w:r w:rsidR="009E338B" w:rsidRPr="002F18DD">
              <w:rPr>
                <w:noProof/>
              </w:rPr>
              <w:t>l módulo administrador</w:t>
            </w:r>
            <w:bookmarkEnd w:id="14"/>
          </w:p>
          <w:p w14:paraId="6F35A2EF" w14:textId="04F61949" w:rsidR="00C75C67" w:rsidRPr="002F18DD" w:rsidRDefault="00652157" w:rsidP="00C75C67">
            <w:pPr>
              <w:pStyle w:val="Contenido"/>
              <w:ind w:left="1080"/>
              <w:jc w:val="both"/>
              <w:rPr>
                <w:i/>
                <w:iCs/>
              </w:rPr>
            </w:pPr>
            <w:r w:rsidRPr="002F18DD">
              <w:rPr>
                <w:i/>
                <w:iCs/>
              </w:rPr>
              <w:t xml:space="preserve">El administrador(anfitrión) </w:t>
            </w:r>
            <w:r w:rsidR="000C5480" w:rsidRPr="002F18DD">
              <w:rPr>
                <w:i/>
                <w:iCs/>
              </w:rPr>
              <w:t xml:space="preserve">será el único </w:t>
            </w:r>
            <w:r w:rsidR="00EB70AC" w:rsidRPr="002F18DD">
              <w:rPr>
                <w:i/>
                <w:iCs/>
              </w:rPr>
              <w:t>que tendrá ingreso al</w:t>
            </w:r>
            <w:r w:rsidR="008F6FBA" w:rsidRPr="002F18DD">
              <w:rPr>
                <w:i/>
                <w:iCs/>
              </w:rPr>
              <w:t xml:space="preserve"> módulo </w:t>
            </w:r>
            <w:proofErr w:type="spellStart"/>
            <w:r w:rsidR="008F6FBA" w:rsidRPr="002F18DD">
              <w:rPr>
                <w:i/>
                <w:iCs/>
              </w:rPr>
              <w:t>admin</w:t>
            </w:r>
            <w:proofErr w:type="spellEnd"/>
            <w:r w:rsidR="008F6FBA" w:rsidRPr="002F18DD">
              <w:rPr>
                <w:i/>
                <w:iCs/>
              </w:rPr>
              <w:t xml:space="preserve"> </w:t>
            </w:r>
            <w:r w:rsidR="00F911B6" w:rsidRPr="002F18DD">
              <w:rPr>
                <w:i/>
                <w:iCs/>
              </w:rPr>
              <w:t xml:space="preserve">con este </w:t>
            </w:r>
            <w:proofErr w:type="gramStart"/>
            <w:r w:rsidR="00F911B6" w:rsidRPr="002F18DD">
              <w:rPr>
                <w:i/>
                <w:iCs/>
              </w:rPr>
              <w:t>link</w:t>
            </w:r>
            <w:proofErr w:type="gramEnd"/>
            <w:r w:rsidR="00F911B6" w:rsidRPr="002F18DD">
              <w:rPr>
                <w:i/>
                <w:iCs/>
              </w:rPr>
              <w:t xml:space="preserve"> </w:t>
            </w:r>
            <w:hyperlink r:id="rId27" w:history="1">
              <w:r w:rsidR="00F911B6" w:rsidRPr="002F18DD">
                <w:rPr>
                  <w:rStyle w:val="Hipervnculo"/>
                  <w:i/>
                  <w:iCs/>
                </w:rPr>
                <w:t>http://quickgift.ihostfull.com/vista/FormPersona.php</w:t>
              </w:r>
            </w:hyperlink>
            <w:r w:rsidR="00F911B6" w:rsidRPr="002F18DD">
              <w:rPr>
                <w:i/>
                <w:iCs/>
              </w:rPr>
              <w:t xml:space="preserve"> </w:t>
            </w:r>
          </w:p>
          <w:p w14:paraId="2D523B34" w14:textId="7777777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4D2C2324" w14:textId="7777777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6F0A7AFB" w14:textId="19900BAA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461C2544" wp14:editId="3B6576C8">
                  <wp:extent cx="5982511" cy="980977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511" cy="980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196C6" w14:textId="7777777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2726D8FD" w14:textId="7777777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16AF7B81" w14:textId="4BCB1C2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4A03D5EA" w14:textId="7D264BBD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4134807B" w14:textId="1631BB0A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0CE125A2" w14:textId="346D77C4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669871B8" w14:textId="77777777" w:rsidR="0015786B" w:rsidRPr="002F18DD" w:rsidRDefault="0015786B" w:rsidP="00F911B6">
            <w:pPr>
              <w:pStyle w:val="Contenido"/>
              <w:ind w:left="720"/>
              <w:jc w:val="both"/>
              <w:rPr>
                <w:i/>
                <w:iCs/>
                <w:noProof/>
              </w:rPr>
            </w:pPr>
          </w:p>
          <w:p w14:paraId="73512E64" w14:textId="464999AD" w:rsidR="00633BC6" w:rsidRPr="002F18DD" w:rsidRDefault="00633BC6" w:rsidP="00F911B6">
            <w:pPr>
              <w:pStyle w:val="Contenido"/>
              <w:ind w:left="720"/>
              <w:jc w:val="both"/>
              <w:rPr>
                <w:rFonts w:eastAsiaTheme="majorEastAsia" w:cstheme="majorBidi"/>
                <w:b/>
                <w:bCs/>
                <w:i/>
                <w:iCs/>
                <w:noProof/>
                <w:sz w:val="36"/>
                <w:szCs w:val="26"/>
              </w:rPr>
            </w:pPr>
          </w:p>
          <w:p w14:paraId="596DA402" w14:textId="7A667FCB" w:rsidR="00F911B6" w:rsidRPr="002F18DD" w:rsidRDefault="00F911B6" w:rsidP="00E669D8">
            <w:pPr>
              <w:pStyle w:val="Ttulo2"/>
              <w:rPr>
                <w:noProof/>
              </w:rPr>
            </w:pPr>
            <w:bookmarkStart w:id="15" w:name="_Toc41493352"/>
            <w:r w:rsidRPr="002F18DD">
              <w:rPr>
                <w:noProof/>
              </w:rPr>
              <w:t xml:space="preserve">Menú </w:t>
            </w:r>
            <w:r w:rsidR="002829EB" w:rsidRPr="002F18DD">
              <w:rPr>
                <w:noProof/>
              </w:rPr>
              <w:t>Admin</w:t>
            </w:r>
            <w:bookmarkEnd w:id="15"/>
          </w:p>
          <w:p w14:paraId="20758F1C" w14:textId="019C3860" w:rsidR="00A50B63" w:rsidRPr="002F18DD" w:rsidRDefault="000B50AF" w:rsidP="00F911B6">
            <w:pPr>
              <w:pStyle w:val="Contenido"/>
              <w:jc w:val="both"/>
              <w:rPr>
                <w:i/>
                <w:iCs/>
              </w:rPr>
            </w:pPr>
            <w:r w:rsidRPr="002F18DD">
              <w:rPr>
                <w:i/>
                <w:iCs/>
              </w:rPr>
              <w:t>Posteriormente al ingreso del m</w:t>
            </w:r>
            <w:r w:rsidR="006524CF" w:rsidRPr="002F18DD">
              <w:rPr>
                <w:i/>
                <w:iCs/>
              </w:rPr>
              <w:t>ó</w:t>
            </w:r>
            <w:r w:rsidRPr="002F18DD">
              <w:rPr>
                <w:i/>
                <w:iCs/>
              </w:rPr>
              <w:t xml:space="preserve">dulo </w:t>
            </w:r>
            <w:proofErr w:type="spellStart"/>
            <w:r w:rsidR="00460A3B" w:rsidRPr="002F18DD">
              <w:rPr>
                <w:i/>
                <w:iCs/>
              </w:rPr>
              <w:t>A</w:t>
            </w:r>
            <w:r w:rsidRPr="002F18DD">
              <w:rPr>
                <w:i/>
                <w:iCs/>
              </w:rPr>
              <w:t>dmin</w:t>
            </w:r>
            <w:proofErr w:type="spellEnd"/>
            <w:r w:rsidR="006524CF" w:rsidRPr="002F18DD">
              <w:rPr>
                <w:i/>
                <w:iCs/>
              </w:rPr>
              <w:t xml:space="preserve"> se visualiza el Menú, </w:t>
            </w:r>
            <w:r w:rsidR="00ED3BB9" w:rsidRPr="002F18DD">
              <w:rPr>
                <w:i/>
                <w:iCs/>
                <w:noProof/>
              </w:rPr>
              <w:drawing>
                <wp:inline distT="0" distB="0" distL="0" distR="0" wp14:anchorId="5E7B213C" wp14:editId="40AD1A47">
                  <wp:extent cx="6400800" cy="435428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6297" cy="4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BD9552" w14:textId="77777777" w:rsidR="004E75E3" w:rsidRPr="002F18DD" w:rsidRDefault="004E75E3" w:rsidP="002F4484">
            <w:pPr>
              <w:pStyle w:val="Contenido"/>
              <w:jc w:val="both"/>
              <w:rPr>
                <w:i/>
                <w:iCs/>
              </w:rPr>
            </w:pPr>
          </w:p>
          <w:p w14:paraId="0980210A" w14:textId="5B7A0FD0" w:rsidR="00E56DDF" w:rsidRPr="002F18DD" w:rsidRDefault="00E56DDF" w:rsidP="002F4484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</w:rPr>
              <w:t>E</w:t>
            </w:r>
            <w:r w:rsidRPr="002F18DD">
              <w:rPr>
                <w:i/>
                <w:iCs/>
              </w:rPr>
              <w:t>ste contiene:</w:t>
            </w:r>
            <w:r w:rsidRPr="002F18DD">
              <w:rPr>
                <w:i/>
                <w:iCs/>
                <w:noProof/>
              </w:rPr>
              <w:t xml:space="preserve"> </w:t>
            </w:r>
          </w:p>
          <w:p w14:paraId="0BFCDFF1" w14:textId="2816672C" w:rsidR="00633BC6" w:rsidRPr="002F18DD" w:rsidRDefault="008706C7" w:rsidP="00E56DDF">
            <w:pPr>
              <w:pStyle w:val="Contenido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2F18DD">
              <w:rPr>
                <w:b/>
                <w:bCs/>
                <w:i/>
                <w:iCs/>
              </w:rPr>
              <w:t>Home</w:t>
            </w:r>
            <w:r w:rsidR="00B67D43" w:rsidRPr="002F18DD">
              <w:rPr>
                <w:i/>
                <w:iCs/>
              </w:rPr>
              <w:t>: Es</w:t>
            </w:r>
            <w:r w:rsidRPr="002F18DD">
              <w:rPr>
                <w:i/>
                <w:iCs/>
              </w:rPr>
              <w:t xml:space="preserve"> la página principal</w:t>
            </w:r>
            <w:r w:rsidR="00B67D43" w:rsidRPr="002F18DD">
              <w:rPr>
                <w:i/>
                <w:iCs/>
              </w:rPr>
              <w:t>.</w:t>
            </w:r>
          </w:p>
          <w:p w14:paraId="7E80CA8A" w14:textId="20EB543A" w:rsidR="004E75E3" w:rsidRPr="002F18DD" w:rsidRDefault="00F56CA4" w:rsidP="004E75E3">
            <w:pPr>
              <w:pStyle w:val="Contenido"/>
              <w:ind w:left="720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7F0B0983" wp14:editId="00A7617F">
                  <wp:extent cx="5902036" cy="1522730"/>
                  <wp:effectExtent l="0" t="0" r="3810" b="127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994" cy="1524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BE462" w14:textId="746C7AE2" w:rsidR="00B67D43" w:rsidRPr="002F18DD" w:rsidRDefault="00B67D43" w:rsidP="00E56DDF">
            <w:pPr>
              <w:pStyle w:val="Contenido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2F18DD">
              <w:rPr>
                <w:b/>
                <w:bCs/>
                <w:i/>
                <w:iCs/>
              </w:rPr>
              <w:t>Persona</w:t>
            </w:r>
            <w:r w:rsidR="00D677F1" w:rsidRPr="002F18DD">
              <w:rPr>
                <w:b/>
                <w:bCs/>
                <w:i/>
                <w:iCs/>
              </w:rPr>
              <w:t>s</w:t>
            </w:r>
            <w:r w:rsidRPr="002F18DD">
              <w:rPr>
                <w:i/>
                <w:iCs/>
              </w:rPr>
              <w:t xml:space="preserve">: Es la tabla de las personas que contestaron </w:t>
            </w:r>
            <w:r w:rsidR="00D677F1" w:rsidRPr="002F18DD">
              <w:rPr>
                <w:i/>
                <w:iCs/>
              </w:rPr>
              <w:t>el formulario.</w:t>
            </w:r>
          </w:p>
          <w:p w14:paraId="00B32F69" w14:textId="007F9BE4" w:rsidR="005051A2" w:rsidRPr="002F18DD" w:rsidRDefault="008443C4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3A8C3C11" wp14:editId="3DF12A86">
                  <wp:extent cx="5970905" cy="3380509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520" cy="338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32781" w14:textId="35D94CAB" w:rsidR="005051A2" w:rsidRPr="002F18DD" w:rsidRDefault="005051A2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6C5F1A4E" w14:textId="2B2328AD" w:rsidR="005051A2" w:rsidRPr="002F18DD" w:rsidRDefault="005051A2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7EDC2E17" w14:textId="6E5ADCB4" w:rsidR="00B70C15" w:rsidRPr="002F18DD" w:rsidRDefault="00B70C15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2ED1D0C4" w14:textId="4242ADEB" w:rsidR="00B70C15" w:rsidRPr="002F18DD" w:rsidRDefault="00B70C15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1316EB7D" w14:textId="7154C916" w:rsidR="00B70C15" w:rsidRPr="002F18DD" w:rsidRDefault="00B70C15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5CB3576A" w14:textId="77777777" w:rsidR="00B70C15" w:rsidRPr="002F18DD" w:rsidRDefault="00B70C15" w:rsidP="005051A2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6A47DAA9" w14:textId="5E6FC0EA" w:rsidR="00D677F1" w:rsidRPr="002F18DD" w:rsidRDefault="00D677F1" w:rsidP="00E56DDF">
            <w:pPr>
              <w:pStyle w:val="Contenido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2F18DD">
              <w:rPr>
                <w:b/>
                <w:bCs/>
                <w:i/>
                <w:iCs/>
              </w:rPr>
              <w:t>Asisten</w:t>
            </w:r>
            <w:r w:rsidRPr="002F18DD">
              <w:rPr>
                <w:i/>
                <w:iCs/>
              </w:rPr>
              <w:t>: Tabla donde se verifica la asistencia de los invitados.</w:t>
            </w:r>
          </w:p>
          <w:p w14:paraId="0048C23B" w14:textId="0595A6ED" w:rsidR="00F373CD" w:rsidRPr="002F18DD" w:rsidRDefault="00F373CD" w:rsidP="00C96D93">
            <w:pPr>
              <w:pStyle w:val="Contenido"/>
              <w:ind w:left="720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59317EC1" wp14:editId="5AD895D7">
                  <wp:extent cx="6455410" cy="2228215"/>
                  <wp:effectExtent l="0" t="0" r="2540" b="63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942A9" w14:textId="43449656" w:rsidR="00C54F76" w:rsidRPr="002F18DD" w:rsidRDefault="00C54F76" w:rsidP="00C54F76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3B08C7A4" w14:textId="77777777" w:rsidR="004C380A" w:rsidRPr="002F18DD" w:rsidRDefault="004C380A" w:rsidP="00C54F76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1495F0D2" w14:textId="1B719D1E" w:rsidR="00D677F1" w:rsidRPr="002F18DD" w:rsidRDefault="00D677F1" w:rsidP="00E56DDF">
            <w:pPr>
              <w:pStyle w:val="Contenido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2F18DD">
              <w:rPr>
                <w:b/>
                <w:bCs/>
                <w:i/>
                <w:iCs/>
              </w:rPr>
              <w:t>No Asisten</w:t>
            </w:r>
            <w:r w:rsidR="008C2321" w:rsidRPr="002F18DD">
              <w:rPr>
                <w:i/>
                <w:iCs/>
              </w:rPr>
              <w:t>: Tabla de los invitados que No Asisten.</w:t>
            </w:r>
          </w:p>
          <w:p w14:paraId="70A536CD" w14:textId="005286D9" w:rsidR="00F44764" w:rsidRPr="002F18DD" w:rsidRDefault="006004D7" w:rsidP="00F44764">
            <w:pPr>
              <w:pStyle w:val="Contenido"/>
              <w:ind w:left="720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790BEB2D" wp14:editId="57FEEA81">
                  <wp:extent cx="5954485" cy="1919605"/>
                  <wp:effectExtent l="0" t="0" r="8255" b="444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319" cy="1921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476E9" w14:textId="77777777" w:rsidR="004A0CC0" w:rsidRPr="002F18DD" w:rsidRDefault="004A0CC0" w:rsidP="004A0CC0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452A0059" w14:textId="77777777" w:rsidR="004A0CC0" w:rsidRPr="002F18DD" w:rsidRDefault="004A0CC0" w:rsidP="004A0CC0">
            <w:pPr>
              <w:pStyle w:val="Contenido"/>
              <w:ind w:left="720"/>
              <w:jc w:val="both"/>
              <w:rPr>
                <w:i/>
                <w:iCs/>
              </w:rPr>
            </w:pPr>
          </w:p>
          <w:p w14:paraId="60993FAD" w14:textId="62F6A627" w:rsidR="008C2321" w:rsidRPr="002F18DD" w:rsidRDefault="00405926" w:rsidP="00E56DDF">
            <w:pPr>
              <w:pStyle w:val="Contenido"/>
              <w:numPr>
                <w:ilvl w:val="0"/>
                <w:numId w:val="3"/>
              </w:numPr>
              <w:jc w:val="both"/>
              <w:rPr>
                <w:i/>
                <w:iCs/>
              </w:rPr>
            </w:pPr>
            <w:r w:rsidRPr="002F18DD">
              <w:rPr>
                <w:b/>
                <w:bCs/>
                <w:i/>
                <w:iCs/>
              </w:rPr>
              <w:t>Regalo</w:t>
            </w:r>
            <w:r w:rsidRPr="002F18DD">
              <w:rPr>
                <w:i/>
                <w:iCs/>
              </w:rPr>
              <w:t xml:space="preserve">: En esta página es donde el </w:t>
            </w:r>
            <w:proofErr w:type="spellStart"/>
            <w:r w:rsidRPr="002F18DD">
              <w:rPr>
                <w:i/>
                <w:iCs/>
              </w:rPr>
              <w:t>A</w:t>
            </w:r>
            <w:r w:rsidR="00F53D23" w:rsidRPr="002F18DD">
              <w:rPr>
                <w:i/>
                <w:iCs/>
              </w:rPr>
              <w:t>dmi</w:t>
            </w:r>
            <w:r w:rsidRPr="002F18DD">
              <w:rPr>
                <w:i/>
                <w:iCs/>
              </w:rPr>
              <w:t>n</w:t>
            </w:r>
            <w:proofErr w:type="spellEnd"/>
            <w:r w:rsidRPr="002F18DD">
              <w:rPr>
                <w:i/>
                <w:iCs/>
              </w:rPr>
              <w:t xml:space="preserve"> </w:t>
            </w:r>
            <w:r w:rsidR="00276AD6" w:rsidRPr="002F18DD">
              <w:rPr>
                <w:i/>
                <w:iCs/>
              </w:rPr>
              <w:t xml:space="preserve">agrega el regalo que desea que </w:t>
            </w:r>
            <w:r w:rsidR="00BA428D" w:rsidRPr="002F18DD">
              <w:rPr>
                <w:i/>
                <w:iCs/>
              </w:rPr>
              <w:t xml:space="preserve">aparezca </w:t>
            </w:r>
            <w:r w:rsidR="00276AD6" w:rsidRPr="002F18DD">
              <w:rPr>
                <w:i/>
                <w:iCs/>
              </w:rPr>
              <w:t xml:space="preserve">en el formulario del invitado y </w:t>
            </w:r>
            <w:r w:rsidR="00BA428D" w:rsidRPr="002F18DD">
              <w:rPr>
                <w:i/>
                <w:iCs/>
              </w:rPr>
              <w:t xml:space="preserve">además </w:t>
            </w:r>
            <w:r w:rsidR="00A655C8" w:rsidRPr="002F18DD">
              <w:rPr>
                <w:i/>
                <w:iCs/>
              </w:rPr>
              <w:t xml:space="preserve">podrá </w:t>
            </w:r>
            <w:r w:rsidR="00276AD6" w:rsidRPr="002F18DD">
              <w:rPr>
                <w:i/>
                <w:iCs/>
              </w:rPr>
              <w:t>observar</w:t>
            </w:r>
            <w:r w:rsidR="00A655C8" w:rsidRPr="002F18DD">
              <w:rPr>
                <w:i/>
                <w:iCs/>
              </w:rPr>
              <w:t xml:space="preserve"> mediante la tabla</w:t>
            </w:r>
            <w:r w:rsidR="00276AD6" w:rsidRPr="002F18DD">
              <w:rPr>
                <w:i/>
                <w:iCs/>
              </w:rPr>
              <w:t xml:space="preserve"> cuales han sido agregados.</w:t>
            </w:r>
          </w:p>
          <w:p w14:paraId="6C15C2B8" w14:textId="246E5153" w:rsidR="00B67D43" w:rsidRPr="002F18DD" w:rsidRDefault="003B3EF4" w:rsidP="003B3EF4">
            <w:pPr>
              <w:pStyle w:val="Contenido"/>
              <w:ind w:left="720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lastRenderedPageBreak/>
              <w:drawing>
                <wp:inline distT="0" distB="0" distL="0" distR="0" wp14:anchorId="0820FE92" wp14:editId="4AC56E47">
                  <wp:extent cx="5910943" cy="26670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6870" cy="2669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0C5A3" w14:textId="09A83F30" w:rsidR="002668BD" w:rsidRPr="002F18DD" w:rsidRDefault="002C7063" w:rsidP="00E669D8">
            <w:pPr>
              <w:pStyle w:val="Ttulo2"/>
              <w:rPr>
                <w:noProof/>
              </w:rPr>
            </w:pPr>
            <w:bookmarkStart w:id="16" w:name="_Toc41493353"/>
            <w:r w:rsidRPr="002F18DD">
              <w:rPr>
                <w:noProof/>
              </w:rPr>
              <w:t>A</w:t>
            </w:r>
            <w:r w:rsidR="009766DD" w:rsidRPr="002F18DD">
              <w:rPr>
                <w:noProof/>
              </w:rPr>
              <w:t>djunta</w:t>
            </w:r>
            <w:r w:rsidRPr="002F18DD">
              <w:rPr>
                <w:noProof/>
              </w:rPr>
              <w:t>r Regalo</w:t>
            </w:r>
            <w:bookmarkEnd w:id="16"/>
          </w:p>
          <w:p w14:paraId="1B420A9C" w14:textId="743B83D9" w:rsidR="006E03D5" w:rsidRPr="002F18DD" w:rsidRDefault="002668BD" w:rsidP="002668BD">
            <w:pPr>
              <w:pStyle w:val="Contenido"/>
              <w:jc w:val="both"/>
              <w:rPr>
                <w:b/>
                <w:bCs/>
                <w:i/>
                <w:iCs/>
              </w:rPr>
            </w:pPr>
            <w:r w:rsidRPr="002F18DD">
              <w:rPr>
                <w:i/>
                <w:iCs/>
              </w:rPr>
              <w:t>P</w:t>
            </w:r>
            <w:r w:rsidR="006476C2" w:rsidRPr="002F18DD">
              <w:rPr>
                <w:i/>
                <w:iCs/>
              </w:rPr>
              <w:t xml:space="preserve">ara agregar regalo </w:t>
            </w:r>
            <w:r w:rsidR="00C171DC" w:rsidRPr="002F18DD">
              <w:rPr>
                <w:i/>
                <w:iCs/>
              </w:rPr>
              <w:t xml:space="preserve">se debe </w:t>
            </w:r>
            <w:r w:rsidR="004C17D5" w:rsidRPr="002F18DD">
              <w:rPr>
                <w:i/>
                <w:iCs/>
              </w:rPr>
              <w:t xml:space="preserve">dar clic en </w:t>
            </w:r>
            <w:r w:rsidR="004C17D5" w:rsidRPr="002F18DD">
              <w:rPr>
                <w:b/>
                <w:bCs/>
                <w:i/>
                <w:iCs/>
              </w:rPr>
              <w:t>Agregar Regalo</w:t>
            </w:r>
            <w:r w:rsidR="006E03D5" w:rsidRPr="002F18DD">
              <w:rPr>
                <w:b/>
                <w:bCs/>
                <w:i/>
                <w:iCs/>
              </w:rPr>
              <w:t>.</w:t>
            </w:r>
          </w:p>
          <w:p w14:paraId="6153003D" w14:textId="3CFD7F12" w:rsidR="006E03D5" w:rsidRPr="002F18DD" w:rsidRDefault="006E03D5" w:rsidP="002668BD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6400B78B" wp14:editId="3BECF675">
                  <wp:extent cx="6450862" cy="1507958"/>
                  <wp:effectExtent l="0" t="0" r="762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679" cy="152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521" w14:paraId="55BEC42B" w14:textId="77777777" w:rsidTr="007760C2">
        <w:trPr>
          <w:trHeight w:val="5931"/>
        </w:trPr>
        <w:tc>
          <w:tcPr>
            <w:tcW w:w="10166" w:type="dxa"/>
          </w:tcPr>
          <w:p w14:paraId="18E6A183" w14:textId="77777777" w:rsidR="00A2767A" w:rsidRPr="002F18DD" w:rsidRDefault="00A2767A" w:rsidP="007760C2">
            <w:pPr>
              <w:pStyle w:val="Contenido"/>
              <w:jc w:val="both"/>
              <w:rPr>
                <w:i/>
                <w:iCs/>
              </w:rPr>
            </w:pPr>
          </w:p>
          <w:p w14:paraId="375CF9CF" w14:textId="77777777" w:rsidR="00A2767A" w:rsidRPr="002F18DD" w:rsidRDefault="00A2767A" w:rsidP="007760C2">
            <w:pPr>
              <w:pStyle w:val="Contenido"/>
              <w:jc w:val="both"/>
              <w:rPr>
                <w:i/>
                <w:iCs/>
              </w:rPr>
            </w:pPr>
          </w:p>
          <w:p w14:paraId="5E77261E" w14:textId="77777777" w:rsidR="00A2767A" w:rsidRPr="002F18DD" w:rsidRDefault="00A2767A" w:rsidP="007760C2">
            <w:pPr>
              <w:pStyle w:val="Contenido"/>
              <w:jc w:val="both"/>
              <w:rPr>
                <w:i/>
                <w:iCs/>
              </w:rPr>
            </w:pPr>
          </w:p>
          <w:p w14:paraId="223AA377" w14:textId="04E84A4D" w:rsidR="004F25B9" w:rsidRPr="002F18DD" w:rsidRDefault="001B4521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</w:rPr>
              <w:t>Luego de dar clic</w:t>
            </w:r>
            <w:r w:rsidR="008F0CD6" w:rsidRPr="002F18DD">
              <w:rPr>
                <w:i/>
                <w:iCs/>
              </w:rPr>
              <w:t xml:space="preserve">, </w:t>
            </w:r>
            <w:r w:rsidR="00527B94" w:rsidRPr="002F18DD">
              <w:rPr>
                <w:i/>
                <w:iCs/>
              </w:rPr>
              <w:t>se despl</w:t>
            </w:r>
            <w:r w:rsidR="00387A55" w:rsidRPr="002F18DD">
              <w:rPr>
                <w:i/>
                <w:iCs/>
              </w:rPr>
              <w:t>iega</w:t>
            </w:r>
            <w:r w:rsidRPr="002F18DD">
              <w:rPr>
                <w:i/>
                <w:iCs/>
              </w:rPr>
              <w:t xml:space="preserve"> una ventana</w:t>
            </w:r>
            <w:r w:rsidR="00527B94" w:rsidRPr="002F18DD">
              <w:rPr>
                <w:i/>
                <w:iCs/>
              </w:rPr>
              <w:t xml:space="preserve"> </w:t>
            </w:r>
            <w:r w:rsidR="00387A55" w:rsidRPr="002F18DD">
              <w:rPr>
                <w:i/>
                <w:iCs/>
              </w:rPr>
              <w:t xml:space="preserve">en donde </w:t>
            </w:r>
            <w:r w:rsidR="00D42DE3" w:rsidRPr="002F18DD">
              <w:rPr>
                <w:i/>
                <w:iCs/>
              </w:rPr>
              <w:t>se agrega nombre de la imagen</w:t>
            </w:r>
            <w:r w:rsidR="00F54C9E" w:rsidRPr="002F18DD">
              <w:rPr>
                <w:i/>
                <w:iCs/>
              </w:rPr>
              <w:t>.</w:t>
            </w:r>
            <w:r w:rsidR="00F54C9E" w:rsidRPr="002F18DD">
              <w:rPr>
                <w:i/>
                <w:iCs/>
                <w:noProof/>
              </w:rPr>
              <w:drawing>
                <wp:inline distT="0" distB="0" distL="0" distR="0" wp14:anchorId="75B02A0F" wp14:editId="082DCF25">
                  <wp:extent cx="6453112" cy="1588169"/>
                  <wp:effectExtent l="0" t="0" r="508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246" cy="159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7CFC5" w14:textId="77777777" w:rsidR="00A2767A" w:rsidRPr="002F18DD" w:rsidRDefault="00A2767A" w:rsidP="00A2767A">
            <w:pPr>
              <w:rPr>
                <w:i/>
                <w:iCs/>
              </w:rPr>
            </w:pPr>
          </w:p>
          <w:p w14:paraId="41F1A96F" w14:textId="77777777" w:rsidR="00A2767A" w:rsidRPr="002F18DD" w:rsidRDefault="00A2767A" w:rsidP="00A2767A">
            <w:pPr>
              <w:rPr>
                <w:i/>
                <w:iCs/>
              </w:rPr>
            </w:pPr>
          </w:p>
          <w:p w14:paraId="1E96C435" w14:textId="77777777" w:rsidR="00A2767A" w:rsidRPr="002F18DD" w:rsidRDefault="00A2767A" w:rsidP="00A2767A">
            <w:pPr>
              <w:rPr>
                <w:i/>
                <w:iCs/>
              </w:rPr>
            </w:pPr>
          </w:p>
          <w:p w14:paraId="60AC86DD" w14:textId="426B1E2F" w:rsidR="00A2767A" w:rsidRPr="002F18DD" w:rsidRDefault="00A2767A" w:rsidP="00A2767A">
            <w:pPr>
              <w:rPr>
                <w:i/>
                <w:iCs/>
              </w:rPr>
            </w:pPr>
          </w:p>
        </w:tc>
      </w:tr>
      <w:tr w:rsidR="00F54C9E" w14:paraId="00B09BE3" w14:textId="77777777" w:rsidTr="007760C2">
        <w:trPr>
          <w:trHeight w:val="5931"/>
        </w:trPr>
        <w:tc>
          <w:tcPr>
            <w:tcW w:w="10166" w:type="dxa"/>
          </w:tcPr>
          <w:p w14:paraId="7DCF209D" w14:textId="59B3EFA9" w:rsidR="00AF5651" w:rsidRPr="002F18DD" w:rsidRDefault="00A2767A" w:rsidP="007760C2">
            <w:pPr>
              <w:pStyle w:val="Contenido"/>
              <w:jc w:val="both"/>
              <w:rPr>
                <w:i/>
                <w:iCs/>
              </w:rPr>
            </w:pPr>
            <w:r w:rsidRPr="002F18DD">
              <w:rPr>
                <w:i/>
                <w:iCs/>
              </w:rPr>
              <w:t>A</w:t>
            </w:r>
            <w:r w:rsidR="00366380" w:rsidRPr="002F18DD">
              <w:rPr>
                <w:i/>
                <w:iCs/>
              </w:rPr>
              <w:t>l in</w:t>
            </w:r>
            <w:r w:rsidR="00BA5AF5" w:rsidRPr="002F18DD">
              <w:rPr>
                <w:i/>
                <w:iCs/>
              </w:rPr>
              <w:t xml:space="preserve">gresar el nombre del regalo el siguiente paso es </w:t>
            </w:r>
            <w:r w:rsidR="00A76BF8" w:rsidRPr="002F18DD">
              <w:rPr>
                <w:i/>
                <w:iCs/>
              </w:rPr>
              <w:t xml:space="preserve">dar clic en </w:t>
            </w:r>
            <w:r w:rsidR="00A76BF8" w:rsidRPr="002F18DD">
              <w:rPr>
                <w:b/>
                <w:bCs/>
                <w:i/>
                <w:iCs/>
              </w:rPr>
              <w:t xml:space="preserve">SUBIR UNA </w:t>
            </w:r>
            <w:proofErr w:type="gramStart"/>
            <w:r w:rsidR="00A76BF8" w:rsidRPr="002F18DD">
              <w:rPr>
                <w:b/>
                <w:bCs/>
                <w:i/>
                <w:iCs/>
              </w:rPr>
              <w:t>IMAGEN</w:t>
            </w:r>
            <w:r w:rsidR="00A76BF8" w:rsidRPr="002F18DD">
              <w:rPr>
                <w:i/>
                <w:iCs/>
              </w:rPr>
              <w:t xml:space="preserve"> </w:t>
            </w:r>
            <w:r w:rsidR="00F6729A" w:rsidRPr="002F18DD">
              <w:rPr>
                <w:i/>
                <w:iCs/>
              </w:rPr>
              <w:t>,</w:t>
            </w:r>
            <w:proofErr w:type="gramEnd"/>
            <w:r w:rsidR="00F6729A" w:rsidRPr="002F18DD">
              <w:rPr>
                <w:i/>
                <w:iCs/>
              </w:rPr>
              <w:t xml:space="preserve"> esta imagen debe estar en el computador</w:t>
            </w:r>
            <w:r w:rsidR="000E2830" w:rsidRPr="002F18DD">
              <w:rPr>
                <w:i/>
                <w:iCs/>
              </w:rPr>
              <w:t xml:space="preserve"> y debe ser </w:t>
            </w:r>
            <w:r w:rsidR="004449BD" w:rsidRPr="002F18DD">
              <w:rPr>
                <w:i/>
                <w:iCs/>
              </w:rPr>
              <w:t>formato png</w:t>
            </w:r>
            <w:r w:rsidR="00A77824" w:rsidRPr="002F18DD">
              <w:rPr>
                <w:i/>
                <w:iCs/>
              </w:rPr>
              <w:t>.</w:t>
            </w:r>
          </w:p>
          <w:p w14:paraId="66FE08EC" w14:textId="3BE28DAF" w:rsidR="00A77824" w:rsidRPr="002F18DD" w:rsidRDefault="00A77824" w:rsidP="007760C2">
            <w:pPr>
              <w:pStyle w:val="Contenido"/>
              <w:jc w:val="both"/>
              <w:rPr>
                <w:i/>
                <w:iCs/>
              </w:rPr>
            </w:pPr>
            <w:r w:rsidRPr="002F18DD">
              <w:rPr>
                <w:i/>
                <w:iCs/>
              </w:rPr>
              <w:t xml:space="preserve">Al subir la imagen </w:t>
            </w:r>
            <w:r w:rsidR="00132066" w:rsidRPr="002F18DD">
              <w:rPr>
                <w:i/>
                <w:iCs/>
              </w:rPr>
              <w:t xml:space="preserve">e ingresar el nombre, damos </w:t>
            </w:r>
            <w:r w:rsidR="00132066" w:rsidRPr="002F18DD">
              <w:rPr>
                <w:b/>
                <w:bCs/>
                <w:i/>
                <w:iCs/>
              </w:rPr>
              <w:t>Agregar</w:t>
            </w:r>
            <w:r w:rsidR="00132066" w:rsidRPr="002F18DD">
              <w:rPr>
                <w:i/>
                <w:iCs/>
              </w:rPr>
              <w:t xml:space="preserve"> para finalizar</w:t>
            </w:r>
            <w:r w:rsidR="001B2D01" w:rsidRPr="002F18DD">
              <w:rPr>
                <w:i/>
                <w:iCs/>
              </w:rPr>
              <w:t>.</w:t>
            </w:r>
          </w:p>
          <w:p w14:paraId="3A8655E2" w14:textId="77777777" w:rsidR="00A2767A" w:rsidRPr="002F18DD" w:rsidRDefault="00A2767A" w:rsidP="007760C2">
            <w:pPr>
              <w:pStyle w:val="Contenido"/>
              <w:jc w:val="both"/>
              <w:rPr>
                <w:i/>
                <w:iCs/>
              </w:rPr>
            </w:pPr>
          </w:p>
          <w:p w14:paraId="71AB7A57" w14:textId="77777777" w:rsidR="00F54C9E" w:rsidRPr="002F18DD" w:rsidRDefault="00AF5651" w:rsidP="007760C2">
            <w:pPr>
              <w:pStyle w:val="Contenido"/>
              <w:jc w:val="both"/>
              <w:rPr>
                <w:i/>
                <w:iCs/>
                <w:noProof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442C3AF8" wp14:editId="6FDF08BE">
                  <wp:extent cx="6455410" cy="1279525"/>
                  <wp:effectExtent l="0" t="0" r="254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2507" w:rsidRPr="002F18DD">
              <w:rPr>
                <w:i/>
                <w:iCs/>
              </w:rPr>
              <w:t xml:space="preserve"> </w:t>
            </w:r>
          </w:p>
          <w:p w14:paraId="2C9289A4" w14:textId="77777777" w:rsidR="001D47B5" w:rsidRPr="002F18DD" w:rsidRDefault="001D47B5" w:rsidP="001D47B5">
            <w:pPr>
              <w:rPr>
                <w:i/>
                <w:iCs/>
              </w:rPr>
            </w:pPr>
          </w:p>
          <w:p w14:paraId="6A0AB091" w14:textId="77777777" w:rsidR="001D47B5" w:rsidRPr="002F18DD" w:rsidRDefault="001D47B5" w:rsidP="001D47B5">
            <w:pPr>
              <w:rPr>
                <w:i/>
                <w:iCs/>
              </w:rPr>
            </w:pPr>
          </w:p>
          <w:p w14:paraId="149CACD6" w14:textId="77777777" w:rsidR="001D47B5" w:rsidRPr="002F18DD" w:rsidRDefault="001D47B5" w:rsidP="001D47B5">
            <w:pPr>
              <w:rPr>
                <w:i/>
                <w:iCs/>
              </w:rPr>
            </w:pPr>
          </w:p>
          <w:p w14:paraId="4E8FE7C4" w14:textId="77777777" w:rsidR="001D47B5" w:rsidRPr="002F18DD" w:rsidRDefault="001D47B5" w:rsidP="00E669D8">
            <w:pPr>
              <w:pStyle w:val="Ttulo2"/>
            </w:pPr>
          </w:p>
          <w:p w14:paraId="6B06D89B" w14:textId="19C1FE0C" w:rsidR="001D47B5" w:rsidRPr="002F18DD" w:rsidRDefault="001D47B5" w:rsidP="00E669D8">
            <w:pPr>
              <w:pStyle w:val="Ttulo2"/>
              <w:rPr>
                <w:bCs/>
                <w:noProof/>
              </w:rPr>
            </w:pPr>
            <w:bookmarkStart w:id="17" w:name="_Toc41493354"/>
            <w:r w:rsidRPr="002F18DD">
              <w:rPr>
                <w:bCs/>
                <w:noProof/>
              </w:rPr>
              <w:t>Cerrar Sesión</w:t>
            </w:r>
            <w:bookmarkEnd w:id="17"/>
          </w:p>
        </w:tc>
      </w:tr>
      <w:tr w:rsidR="009F6E39" w14:paraId="051A2B0C" w14:textId="77777777" w:rsidTr="007760C2">
        <w:trPr>
          <w:trHeight w:val="5931"/>
        </w:trPr>
        <w:tc>
          <w:tcPr>
            <w:tcW w:w="10166" w:type="dxa"/>
          </w:tcPr>
          <w:p w14:paraId="2572F1C7" w14:textId="1DAB6182" w:rsidR="009F6E39" w:rsidRPr="002F18DD" w:rsidRDefault="009F6E39" w:rsidP="007760C2">
            <w:pPr>
              <w:pStyle w:val="Contenido"/>
              <w:jc w:val="both"/>
              <w:rPr>
                <w:b/>
                <w:bCs/>
                <w:i/>
                <w:iCs/>
              </w:rPr>
            </w:pPr>
            <w:r w:rsidRPr="002F18DD">
              <w:rPr>
                <w:i/>
                <w:iCs/>
              </w:rPr>
              <w:lastRenderedPageBreak/>
              <w:t xml:space="preserve">Para finalizar </w:t>
            </w:r>
            <w:r w:rsidR="00DD7925" w:rsidRPr="002F18DD">
              <w:rPr>
                <w:i/>
                <w:iCs/>
              </w:rPr>
              <w:t>y por seguridad se</w:t>
            </w:r>
            <w:r w:rsidR="001D47B5" w:rsidRPr="002F18DD">
              <w:rPr>
                <w:i/>
                <w:iCs/>
              </w:rPr>
              <w:t xml:space="preserve"> Cierra Sesión</w:t>
            </w:r>
            <w:r w:rsidR="006449EF" w:rsidRPr="002F18DD">
              <w:rPr>
                <w:i/>
                <w:iCs/>
              </w:rPr>
              <w:t xml:space="preserve">, esta opción se encuentra en el botón </w:t>
            </w:r>
            <w:r w:rsidR="009E3FB3" w:rsidRPr="002F18DD">
              <w:rPr>
                <w:i/>
                <w:iCs/>
              </w:rPr>
              <w:t xml:space="preserve">superior derecho que dice </w:t>
            </w:r>
            <w:proofErr w:type="spellStart"/>
            <w:r w:rsidR="009E3FB3" w:rsidRPr="002F18DD">
              <w:rPr>
                <w:b/>
                <w:bCs/>
                <w:i/>
                <w:iCs/>
              </w:rPr>
              <w:t>Admin</w:t>
            </w:r>
            <w:proofErr w:type="spellEnd"/>
            <w:r w:rsidR="002868E3" w:rsidRPr="002F18DD">
              <w:rPr>
                <w:b/>
                <w:bCs/>
                <w:i/>
                <w:iCs/>
              </w:rPr>
              <w:t>.</w:t>
            </w:r>
          </w:p>
          <w:p w14:paraId="52C876DE" w14:textId="77777777" w:rsidR="00D91AD8" w:rsidRPr="002F18DD" w:rsidRDefault="00D91AD8" w:rsidP="007760C2">
            <w:pPr>
              <w:pStyle w:val="Contenido"/>
              <w:jc w:val="both"/>
              <w:rPr>
                <w:b/>
                <w:bCs/>
                <w:i/>
                <w:iCs/>
              </w:rPr>
            </w:pPr>
          </w:p>
          <w:p w14:paraId="6C86A94F" w14:textId="7483C0C3" w:rsidR="00D91AD8" w:rsidRPr="002F18DD" w:rsidRDefault="00D91AD8" w:rsidP="007760C2">
            <w:pPr>
              <w:pStyle w:val="Contenido"/>
              <w:jc w:val="both"/>
              <w:rPr>
                <w:i/>
                <w:iCs/>
              </w:rPr>
            </w:pPr>
            <w:r w:rsidRPr="002F18DD">
              <w:rPr>
                <w:i/>
                <w:iCs/>
                <w:noProof/>
              </w:rPr>
              <w:drawing>
                <wp:inline distT="0" distB="0" distL="0" distR="0" wp14:anchorId="7D870075" wp14:editId="3F298004">
                  <wp:extent cx="6455410" cy="701675"/>
                  <wp:effectExtent l="0" t="0" r="2540" b="317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541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EA1D1" w14:textId="77777777" w:rsidR="005C6B16" w:rsidRPr="00D70D02" w:rsidRDefault="005C6B16" w:rsidP="002F18DD">
      <w:pPr>
        <w:spacing w:after="200"/>
        <w:jc w:val="both"/>
        <w:rPr>
          <w:noProof/>
        </w:rPr>
      </w:pPr>
    </w:p>
    <w:sectPr w:rsidR="005C6B16" w:rsidRPr="00D70D02" w:rsidSect="00234945">
      <w:headerReference w:type="even" r:id="rId39"/>
      <w:headerReference w:type="default" r:id="rId40"/>
      <w:footerReference w:type="default" r:id="rId41"/>
      <w:pgSz w:w="11906" w:h="16838" w:code="9"/>
      <w:pgMar w:top="720" w:right="1134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6B8B4" w14:textId="77777777" w:rsidR="00ED6398" w:rsidRDefault="00ED6398">
      <w:r>
        <w:separator/>
      </w:r>
    </w:p>
    <w:p w14:paraId="4A588E9B" w14:textId="77777777" w:rsidR="00ED6398" w:rsidRDefault="00ED6398"/>
  </w:endnote>
  <w:endnote w:type="continuationSeparator" w:id="0">
    <w:p w14:paraId="06D08AF8" w14:textId="77777777" w:rsidR="00ED6398" w:rsidRDefault="00ED6398">
      <w:r>
        <w:continuationSeparator/>
      </w:r>
    </w:p>
    <w:p w14:paraId="096FFE4D" w14:textId="77777777" w:rsidR="00ED6398" w:rsidRDefault="00ED63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5AFD48C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7579FD56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2DB790" w14:textId="77777777" w:rsidR="00ED6398" w:rsidRDefault="00ED6398">
      <w:r>
        <w:separator/>
      </w:r>
    </w:p>
    <w:p w14:paraId="15E7C2DE" w14:textId="77777777" w:rsidR="00ED6398" w:rsidRDefault="00ED6398"/>
  </w:footnote>
  <w:footnote w:type="continuationSeparator" w:id="0">
    <w:p w14:paraId="5898095D" w14:textId="77777777" w:rsidR="00ED6398" w:rsidRDefault="00ED6398">
      <w:r>
        <w:continuationSeparator/>
      </w:r>
    </w:p>
    <w:p w14:paraId="5BAC29E6" w14:textId="77777777" w:rsidR="00ED6398" w:rsidRDefault="00ED639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0EBC4" w14:textId="77777777" w:rsidR="005F756F" w:rsidRDefault="005F756F">
    <w:pPr>
      <w:pStyle w:val="Encabezado"/>
    </w:pPr>
  </w:p>
  <w:p w14:paraId="5A966D49" w14:textId="77777777" w:rsidR="00915BAA" w:rsidRDefault="00915BA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3345"/>
      <w:gridCol w:w="3345"/>
      <w:gridCol w:w="3345"/>
    </w:tblGrid>
    <w:tr w:rsidR="00A3447F" w14:paraId="0CDCB884" w14:textId="77777777" w:rsidTr="00A3447F">
      <w:trPr>
        <w:trHeight w:val="740"/>
      </w:trPr>
      <w:tc>
        <w:tcPr>
          <w:tcW w:w="334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14:paraId="40E60196" w14:textId="77777777" w:rsidR="00A3447F" w:rsidRDefault="00A3447F">
          <w:pPr>
            <w:pStyle w:val="Encabezado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69B68BD9" wp14:editId="35091778">
                <wp:simplePos x="0" y="0"/>
                <wp:positionH relativeFrom="column">
                  <wp:posOffset>420953</wp:posOffset>
                </wp:positionH>
                <wp:positionV relativeFrom="paragraph">
                  <wp:posOffset>92315</wp:posOffset>
                </wp:positionV>
                <wp:extent cx="988060" cy="968375"/>
                <wp:effectExtent l="0" t="0" r="2540" b="3175"/>
                <wp:wrapNone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8060" cy="96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345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shd w:val="clear" w:color="auto" w:fill="082A75" w:themeFill="text2"/>
        </w:tcPr>
        <w:p w14:paraId="0B85D594" w14:textId="77777777" w:rsidR="00A3447F" w:rsidRPr="00A3447F" w:rsidRDefault="00A3447F" w:rsidP="005F756F">
          <w:pPr>
            <w:pStyle w:val="Encabezado"/>
            <w:jc w:val="center"/>
            <w:rPr>
              <w:noProof/>
              <w:color w:val="auto"/>
            </w:rPr>
          </w:pPr>
        </w:p>
        <w:p w14:paraId="53270FF2" w14:textId="38D62CEA" w:rsidR="00A3447F" w:rsidRPr="00A3447F" w:rsidRDefault="00A3447F" w:rsidP="005F756F">
          <w:pPr>
            <w:pStyle w:val="Encabezado"/>
            <w:jc w:val="center"/>
            <w:rPr>
              <w:noProof/>
              <w:color w:val="auto"/>
            </w:rPr>
          </w:pPr>
          <w:r w:rsidRPr="00A3447F">
            <w:rPr>
              <w:noProof/>
              <w:color w:val="auto"/>
            </w:rPr>
            <w:t>MANUAL DE USUARIO</w:t>
          </w:r>
        </w:p>
        <w:p w14:paraId="52D7BB12" w14:textId="2998A26D" w:rsidR="00A3447F" w:rsidRDefault="00A3447F" w:rsidP="005F756F">
          <w:pPr>
            <w:pStyle w:val="Encabezado"/>
            <w:jc w:val="center"/>
            <w:rPr>
              <w:noProof/>
            </w:rPr>
          </w:pPr>
          <w:r w:rsidRPr="00A3447F">
            <w:rPr>
              <w:noProof/>
              <w:color w:val="auto"/>
            </w:rPr>
            <w:t>QUICK</w:t>
          </w:r>
          <w:r>
            <w:rPr>
              <w:noProof/>
              <w:color w:val="auto"/>
            </w:rPr>
            <w:t>GIFT</w:t>
          </w:r>
        </w:p>
      </w:tc>
      <w:tc>
        <w:tcPr>
          <w:tcW w:w="334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60BEA56A" w14:textId="56ABB360" w:rsidR="00A3447F" w:rsidRDefault="00A3447F" w:rsidP="00A3447F">
          <w:pPr>
            <w:pStyle w:val="Encabezado"/>
            <w:spacing w:line="240" w:lineRule="auto"/>
            <w:jc w:val="center"/>
            <w:rPr>
              <w:noProof/>
            </w:rPr>
          </w:pPr>
          <w:r w:rsidRPr="00A3447F">
            <w:rPr>
              <w:noProof/>
              <w:color w:val="auto"/>
            </w:rPr>
            <w:t>Versión:1</w:t>
          </w:r>
        </w:p>
      </w:tc>
    </w:tr>
    <w:tr w:rsidR="00A3447F" w14:paraId="393C4BA8" w14:textId="77777777" w:rsidTr="00A3447F">
      <w:trPr>
        <w:trHeight w:val="837"/>
      </w:trPr>
      <w:tc>
        <w:tcPr>
          <w:tcW w:w="3345" w:type="dxa"/>
          <w:vMerge/>
          <w:tcBorders>
            <w:left w:val="single" w:sz="4" w:space="0" w:color="auto"/>
            <w:bottom w:val="single" w:sz="36" w:space="0" w:color="34ABA2" w:themeColor="accent3"/>
            <w:right w:val="single" w:sz="4" w:space="0" w:color="auto"/>
          </w:tcBorders>
        </w:tcPr>
        <w:p w14:paraId="3DB5E66A" w14:textId="77777777" w:rsidR="00A3447F" w:rsidRDefault="00A3447F">
          <w:pPr>
            <w:pStyle w:val="Encabezado"/>
            <w:rPr>
              <w:noProof/>
            </w:rPr>
          </w:pPr>
        </w:p>
      </w:tc>
      <w:tc>
        <w:tcPr>
          <w:tcW w:w="3345" w:type="dxa"/>
          <w:vMerge/>
          <w:tcBorders>
            <w:left w:val="single" w:sz="4" w:space="0" w:color="auto"/>
            <w:bottom w:val="single" w:sz="36" w:space="0" w:color="34ABA2" w:themeColor="accent3"/>
            <w:right w:val="single" w:sz="4" w:space="0" w:color="auto"/>
          </w:tcBorders>
          <w:shd w:val="clear" w:color="auto" w:fill="082A75" w:themeFill="text2"/>
        </w:tcPr>
        <w:p w14:paraId="0655464E" w14:textId="77777777" w:rsidR="00A3447F" w:rsidRPr="005F756F" w:rsidRDefault="00A3447F" w:rsidP="005F756F">
          <w:pPr>
            <w:pStyle w:val="Encabezado"/>
            <w:jc w:val="center"/>
            <w:rPr>
              <w:noProof/>
              <w:color w:val="auto"/>
            </w:rPr>
          </w:pPr>
        </w:p>
      </w:tc>
      <w:tc>
        <w:tcPr>
          <w:tcW w:w="3345" w:type="dxa"/>
          <w:tcBorders>
            <w:top w:val="single" w:sz="4" w:space="0" w:color="auto"/>
            <w:left w:val="single" w:sz="4" w:space="0" w:color="auto"/>
            <w:bottom w:val="single" w:sz="36" w:space="0" w:color="34ABA2" w:themeColor="accent3"/>
            <w:right w:val="single" w:sz="4" w:space="0" w:color="auto"/>
          </w:tcBorders>
        </w:tcPr>
        <w:p w14:paraId="1076D0FE" w14:textId="391E15DC" w:rsidR="00A3447F" w:rsidRDefault="00A3447F" w:rsidP="00A3447F">
          <w:pPr>
            <w:pStyle w:val="Encabezado"/>
            <w:jc w:val="center"/>
            <w:rPr>
              <w:noProof/>
            </w:rPr>
          </w:pPr>
          <w:r w:rsidRPr="00A3447F">
            <w:rPr>
              <w:noProof/>
              <w:color w:val="auto"/>
            </w:rPr>
            <w:t>Fecha: Mayo 20 de 2020</w:t>
          </w:r>
        </w:p>
      </w:tc>
    </w:tr>
  </w:tbl>
  <w:p w14:paraId="0A9F4DBD" w14:textId="53B486B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E431D"/>
    <w:multiLevelType w:val="hybridMultilevel"/>
    <w:tmpl w:val="8268557E"/>
    <w:lvl w:ilvl="0" w:tplc="240A000F">
      <w:start w:val="1"/>
      <w:numFmt w:val="decimal"/>
      <w:lvlText w:val="%1."/>
      <w:lvlJc w:val="left"/>
      <w:pPr>
        <w:ind w:left="85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570" w:hanging="360"/>
      </w:pPr>
    </w:lvl>
    <w:lvl w:ilvl="2" w:tplc="240A001B" w:tentative="1">
      <w:start w:val="1"/>
      <w:numFmt w:val="lowerRoman"/>
      <w:lvlText w:val="%3."/>
      <w:lvlJc w:val="right"/>
      <w:pPr>
        <w:ind w:left="2290" w:hanging="180"/>
      </w:pPr>
    </w:lvl>
    <w:lvl w:ilvl="3" w:tplc="240A000F" w:tentative="1">
      <w:start w:val="1"/>
      <w:numFmt w:val="decimal"/>
      <w:lvlText w:val="%4."/>
      <w:lvlJc w:val="left"/>
      <w:pPr>
        <w:ind w:left="3010" w:hanging="360"/>
      </w:pPr>
    </w:lvl>
    <w:lvl w:ilvl="4" w:tplc="240A0019" w:tentative="1">
      <w:start w:val="1"/>
      <w:numFmt w:val="lowerLetter"/>
      <w:lvlText w:val="%5."/>
      <w:lvlJc w:val="left"/>
      <w:pPr>
        <w:ind w:left="3730" w:hanging="360"/>
      </w:pPr>
    </w:lvl>
    <w:lvl w:ilvl="5" w:tplc="240A001B" w:tentative="1">
      <w:start w:val="1"/>
      <w:numFmt w:val="lowerRoman"/>
      <w:lvlText w:val="%6."/>
      <w:lvlJc w:val="right"/>
      <w:pPr>
        <w:ind w:left="4450" w:hanging="180"/>
      </w:pPr>
    </w:lvl>
    <w:lvl w:ilvl="6" w:tplc="240A000F" w:tentative="1">
      <w:start w:val="1"/>
      <w:numFmt w:val="decimal"/>
      <w:lvlText w:val="%7."/>
      <w:lvlJc w:val="left"/>
      <w:pPr>
        <w:ind w:left="5170" w:hanging="360"/>
      </w:pPr>
    </w:lvl>
    <w:lvl w:ilvl="7" w:tplc="240A0019" w:tentative="1">
      <w:start w:val="1"/>
      <w:numFmt w:val="lowerLetter"/>
      <w:lvlText w:val="%8."/>
      <w:lvlJc w:val="left"/>
      <w:pPr>
        <w:ind w:left="5890" w:hanging="360"/>
      </w:pPr>
    </w:lvl>
    <w:lvl w:ilvl="8" w:tplc="240A001B" w:tentative="1">
      <w:start w:val="1"/>
      <w:numFmt w:val="lowerRoman"/>
      <w:lvlText w:val="%9."/>
      <w:lvlJc w:val="right"/>
      <w:pPr>
        <w:ind w:left="6610" w:hanging="180"/>
      </w:pPr>
    </w:lvl>
  </w:abstractNum>
  <w:abstractNum w:abstractNumId="1" w15:restartNumberingAfterBreak="0">
    <w:nsid w:val="22931D11"/>
    <w:multiLevelType w:val="hybridMultilevel"/>
    <w:tmpl w:val="B98A71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73EAE"/>
    <w:multiLevelType w:val="multilevel"/>
    <w:tmpl w:val="4A645F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30BC5633"/>
    <w:multiLevelType w:val="multilevel"/>
    <w:tmpl w:val="4A645F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961"/>
    <w:rsid w:val="000045C3"/>
    <w:rsid w:val="0002482E"/>
    <w:rsid w:val="00040FD0"/>
    <w:rsid w:val="0004465A"/>
    <w:rsid w:val="00050324"/>
    <w:rsid w:val="00060535"/>
    <w:rsid w:val="000747A0"/>
    <w:rsid w:val="0009594F"/>
    <w:rsid w:val="000A0150"/>
    <w:rsid w:val="000B50AF"/>
    <w:rsid w:val="000C5480"/>
    <w:rsid w:val="000D22BC"/>
    <w:rsid w:val="000D5EC3"/>
    <w:rsid w:val="000D75F9"/>
    <w:rsid w:val="000E2830"/>
    <w:rsid w:val="000E4481"/>
    <w:rsid w:val="000E63C9"/>
    <w:rsid w:val="00122EAB"/>
    <w:rsid w:val="00130E9D"/>
    <w:rsid w:val="00132066"/>
    <w:rsid w:val="00150A6D"/>
    <w:rsid w:val="00151C73"/>
    <w:rsid w:val="0015786B"/>
    <w:rsid w:val="0016002C"/>
    <w:rsid w:val="001609AA"/>
    <w:rsid w:val="00176F54"/>
    <w:rsid w:val="00182272"/>
    <w:rsid w:val="00185B35"/>
    <w:rsid w:val="001B2D01"/>
    <w:rsid w:val="001B4521"/>
    <w:rsid w:val="001D47B5"/>
    <w:rsid w:val="001F03A3"/>
    <w:rsid w:val="001F2BC8"/>
    <w:rsid w:val="001F5F6B"/>
    <w:rsid w:val="002052E4"/>
    <w:rsid w:val="002247F0"/>
    <w:rsid w:val="00234945"/>
    <w:rsid w:val="00243553"/>
    <w:rsid w:val="00243EBC"/>
    <w:rsid w:val="00246A35"/>
    <w:rsid w:val="0026660B"/>
    <w:rsid w:val="002668BD"/>
    <w:rsid w:val="00276AD6"/>
    <w:rsid w:val="002829EB"/>
    <w:rsid w:val="00284348"/>
    <w:rsid w:val="002868E3"/>
    <w:rsid w:val="00293D60"/>
    <w:rsid w:val="002C094D"/>
    <w:rsid w:val="002C7063"/>
    <w:rsid w:val="002D141A"/>
    <w:rsid w:val="002E66C6"/>
    <w:rsid w:val="002F18DD"/>
    <w:rsid w:val="002F41DB"/>
    <w:rsid w:val="002F4484"/>
    <w:rsid w:val="002F51F5"/>
    <w:rsid w:val="00312137"/>
    <w:rsid w:val="00330359"/>
    <w:rsid w:val="0033762F"/>
    <w:rsid w:val="0033779B"/>
    <w:rsid w:val="003519DA"/>
    <w:rsid w:val="00360300"/>
    <w:rsid w:val="00360494"/>
    <w:rsid w:val="00366380"/>
    <w:rsid w:val="00366C7E"/>
    <w:rsid w:val="00384EA3"/>
    <w:rsid w:val="00387A55"/>
    <w:rsid w:val="003958C0"/>
    <w:rsid w:val="003A343D"/>
    <w:rsid w:val="003A39A1"/>
    <w:rsid w:val="003A45FC"/>
    <w:rsid w:val="003A5E14"/>
    <w:rsid w:val="003B3EF4"/>
    <w:rsid w:val="003C2191"/>
    <w:rsid w:val="003D3863"/>
    <w:rsid w:val="003F23EB"/>
    <w:rsid w:val="00405926"/>
    <w:rsid w:val="004110DE"/>
    <w:rsid w:val="00430813"/>
    <w:rsid w:val="0044085A"/>
    <w:rsid w:val="004449BD"/>
    <w:rsid w:val="00460A3B"/>
    <w:rsid w:val="004A0CC0"/>
    <w:rsid w:val="004A3F22"/>
    <w:rsid w:val="004B21A5"/>
    <w:rsid w:val="004C17D5"/>
    <w:rsid w:val="004C380A"/>
    <w:rsid w:val="004E5FEE"/>
    <w:rsid w:val="004E75E3"/>
    <w:rsid w:val="004E7BF7"/>
    <w:rsid w:val="004F25B9"/>
    <w:rsid w:val="004F477A"/>
    <w:rsid w:val="005037F0"/>
    <w:rsid w:val="005051A2"/>
    <w:rsid w:val="0050789A"/>
    <w:rsid w:val="00511125"/>
    <w:rsid w:val="0051348D"/>
    <w:rsid w:val="00516A86"/>
    <w:rsid w:val="005274F2"/>
    <w:rsid w:val="005275F6"/>
    <w:rsid w:val="00527B94"/>
    <w:rsid w:val="00572102"/>
    <w:rsid w:val="00575A06"/>
    <w:rsid w:val="00576709"/>
    <w:rsid w:val="005C5EFF"/>
    <w:rsid w:val="005C6B16"/>
    <w:rsid w:val="005D6280"/>
    <w:rsid w:val="005F1BB0"/>
    <w:rsid w:val="005F32BC"/>
    <w:rsid w:val="005F756F"/>
    <w:rsid w:val="006004D7"/>
    <w:rsid w:val="00601EFF"/>
    <w:rsid w:val="00633BC6"/>
    <w:rsid w:val="0064139C"/>
    <w:rsid w:val="006449EF"/>
    <w:rsid w:val="00646669"/>
    <w:rsid w:val="006476C2"/>
    <w:rsid w:val="00652157"/>
    <w:rsid w:val="006524CF"/>
    <w:rsid w:val="00656AA6"/>
    <w:rsid w:val="00656C4D"/>
    <w:rsid w:val="00677E62"/>
    <w:rsid w:val="006B2AF2"/>
    <w:rsid w:val="006C7618"/>
    <w:rsid w:val="006D3DD6"/>
    <w:rsid w:val="006E03D5"/>
    <w:rsid w:val="006E5716"/>
    <w:rsid w:val="006F51EC"/>
    <w:rsid w:val="0070410B"/>
    <w:rsid w:val="007302B3"/>
    <w:rsid w:val="00730733"/>
    <w:rsid w:val="007309A6"/>
    <w:rsid w:val="00730E3A"/>
    <w:rsid w:val="00736AAF"/>
    <w:rsid w:val="00765B2A"/>
    <w:rsid w:val="007760C2"/>
    <w:rsid w:val="00783A34"/>
    <w:rsid w:val="007A2B66"/>
    <w:rsid w:val="007A5D4A"/>
    <w:rsid w:val="007B0EDF"/>
    <w:rsid w:val="007C0EBA"/>
    <w:rsid w:val="007C6B52"/>
    <w:rsid w:val="007D16C5"/>
    <w:rsid w:val="007F44F2"/>
    <w:rsid w:val="00805929"/>
    <w:rsid w:val="008443C4"/>
    <w:rsid w:val="00862FE4"/>
    <w:rsid w:val="0086389A"/>
    <w:rsid w:val="008706C7"/>
    <w:rsid w:val="0087605E"/>
    <w:rsid w:val="00881961"/>
    <w:rsid w:val="008941AE"/>
    <w:rsid w:val="00896A57"/>
    <w:rsid w:val="008A325F"/>
    <w:rsid w:val="008B1FEE"/>
    <w:rsid w:val="008C101C"/>
    <w:rsid w:val="008C2321"/>
    <w:rsid w:val="008F0CD6"/>
    <w:rsid w:val="008F2507"/>
    <w:rsid w:val="008F6FBA"/>
    <w:rsid w:val="00903C32"/>
    <w:rsid w:val="00915BAA"/>
    <w:rsid w:val="00916B16"/>
    <w:rsid w:val="009173B9"/>
    <w:rsid w:val="0093174B"/>
    <w:rsid w:val="0093335D"/>
    <w:rsid w:val="0093613E"/>
    <w:rsid w:val="00943026"/>
    <w:rsid w:val="00943463"/>
    <w:rsid w:val="0094427F"/>
    <w:rsid w:val="00960CD5"/>
    <w:rsid w:val="00964292"/>
    <w:rsid w:val="00966B81"/>
    <w:rsid w:val="00974FDD"/>
    <w:rsid w:val="009766DD"/>
    <w:rsid w:val="00977F79"/>
    <w:rsid w:val="009832D0"/>
    <w:rsid w:val="009C7720"/>
    <w:rsid w:val="009E338B"/>
    <w:rsid w:val="009E3FB3"/>
    <w:rsid w:val="009F628A"/>
    <w:rsid w:val="009F6E39"/>
    <w:rsid w:val="00A23AFA"/>
    <w:rsid w:val="00A2767A"/>
    <w:rsid w:val="00A31B3E"/>
    <w:rsid w:val="00A3447F"/>
    <w:rsid w:val="00A50B63"/>
    <w:rsid w:val="00A532F3"/>
    <w:rsid w:val="00A62B93"/>
    <w:rsid w:val="00A655C8"/>
    <w:rsid w:val="00A70C3B"/>
    <w:rsid w:val="00A76BF8"/>
    <w:rsid w:val="00A77824"/>
    <w:rsid w:val="00A8489E"/>
    <w:rsid w:val="00A91704"/>
    <w:rsid w:val="00AA689E"/>
    <w:rsid w:val="00AB02A7"/>
    <w:rsid w:val="00AC29F3"/>
    <w:rsid w:val="00AE52B5"/>
    <w:rsid w:val="00AF36B7"/>
    <w:rsid w:val="00AF5651"/>
    <w:rsid w:val="00B231E5"/>
    <w:rsid w:val="00B27F74"/>
    <w:rsid w:val="00B61FA9"/>
    <w:rsid w:val="00B67D43"/>
    <w:rsid w:val="00B70C15"/>
    <w:rsid w:val="00B81108"/>
    <w:rsid w:val="00B86363"/>
    <w:rsid w:val="00BA428D"/>
    <w:rsid w:val="00BA5AF5"/>
    <w:rsid w:val="00BB767C"/>
    <w:rsid w:val="00BE2AC0"/>
    <w:rsid w:val="00C02B87"/>
    <w:rsid w:val="00C171DC"/>
    <w:rsid w:val="00C248E2"/>
    <w:rsid w:val="00C4086D"/>
    <w:rsid w:val="00C54E93"/>
    <w:rsid w:val="00C54F76"/>
    <w:rsid w:val="00C7376F"/>
    <w:rsid w:val="00C75C67"/>
    <w:rsid w:val="00C92A7C"/>
    <w:rsid w:val="00C96D93"/>
    <w:rsid w:val="00CA1896"/>
    <w:rsid w:val="00CB0AFB"/>
    <w:rsid w:val="00CB5B28"/>
    <w:rsid w:val="00CC2816"/>
    <w:rsid w:val="00CD51B5"/>
    <w:rsid w:val="00CE0AE5"/>
    <w:rsid w:val="00CE0E28"/>
    <w:rsid w:val="00CF5371"/>
    <w:rsid w:val="00D0323A"/>
    <w:rsid w:val="00D044A5"/>
    <w:rsid w:val="00D0559F"/>
    <w:rsid w:val="00D064B5"/>
    <w:rsid w:val="00D077E9"/>
    <w:rsid w:val="00D16372"/>
    <w:rsid w:val="00D237D0"/>
    <w:rsid w:val="00D318E5"/>
    <w:rsid w:val="00D42CB7"/>
    <w:rsid w:val="00D42DE3"/>
    <w:rsid w:val="00D4682A"/>
    <w:rsid w:val="00D473B2"/>
    <w:rsid w:val="00D5413D"/>
    <w:rsid w:val="00D570A9"/>
    <w:rsid w:val="00D63961"/>
    <w:rsid w:val="00D677F1"/>
    <w:rsid w:val="00D70D02"/>
    <w:rsid w:val="00D770C7"/>
    <w:rsid w:val="00D86945"/>
    <w:rsid w:val="00D90290"/>
    <w:rsid w:val="00D91AD8"/>
    <w:rsid w:val="00DB0099"/>
    <w:rsid w:val="00DC34F5"/>
    <w:rsid w:val="00DC4C75"/>
    <w:rsid w:val="00DC706A"/>
    <w:rsid w:val="00DD152F"/>
    <w:rsid w:val="00DD7925"/>
    <w:rsid w:val="00DE213F"/>
    <w:rsid w:val="00DF027C"/>
    <w:rsid w:val="00E00A32"/>
    <w:rsid w:val="00E07E0D"/>
    <w:rsid w:val="00E22ACD"/>
    <w:rsid w:val="00E4180E"/>
    <w:rsid w:val="00E54525"/>
    <w:rsid w:val="00E56DDF"/>
    <w:rsid w:val="00E620B0"/>
    <w:rsid w:val="00E669D8"/>
    <w:rsid w:val="00E73C82"/>
    <w:rsid w:val="00E81B40"/>
    <w:rsid w:val="00E8466E"/>
    <w:rsid w:val="00E84F5C"/>
    <w:rsid w:val="00EB70AC"/>
    <w:rsid w:val="00ED3BB9"/>
    <w:rsid w:val="00ED6398"/>
    <w:rsid w:val="00EF01B2"/>
    <w:rsid w:val="00EF555B"/>
    <w:rsid w:val="00EF7B21"/>
    <w:rsid w:val="00F027BB"/>
    <w:rsid w:val="00F11DCF"/>
    <w:rsid w:val="00F162EA"/>
    <w:rsid w:val="00F2114C"/>
    <w:rsid w:val="00F35F7A"/>
    <w:rsid w:val="00F373CD"/>
    <w:rsid w:val="00F44764"/>
    <w:rsid w:val="00F52D27"/>
    <w:rsid w:val="00F53D23"/>
    <w:rsid w:val="00F54C9E"/>
    <w:rsid w:val="00F56CA4"/>
    <w:rsid w:val="00F5754C"/>
    <w:rsid w:val="00F63176"/>
    <w:rsid w:val="00F6729A"/>
    <w:rsid w:val="00F76CA0"/>
    <w:rsid w:val="00F83527"/>
    <w:rsid w:val="00F8527D"/>
    <w:rsid w:val="00F911B6"/>
    <w:rsid w:val="00FC02C8"/>
    <w:rsid w:val="00FD2E47"/>
    <w:rsid w:val="00FD583F"/>
    <w:rsid w:val="00FD7488"/>
    <w:rsid w:val="00FD7807"/>
    <w:rsid w:val="00FF16B4"/>
    <w:rsid w:val="00FF3A2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5D2D7"/>
  <w15:docId w15:val="{721A66FC-9A94-450D-8BE1-8E9D3293B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E669D8"/>
    <w:pPr>
      <w:keepNext/>
      <w:spacing w:after="240" w:line="240" w:lineRule="auto"/>
      <w:outlineLvl w:val="1"/>
    </w:pPr>
    <w:rPr>
      <w:rFonts w:eastAsiaTheme="majorEastAsia" w:cstheme="majorBidi"/>
      <w:i/>
      <w:sz w:val="3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E669D8"/>
    <w:rPr>
      <w:rFonts w:eastAsiaTheme="majorEastAsia" w:cstheme="majorBidi"/>
      <w:b/>
      <w:i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3A343D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182272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822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227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quickgift.ihostfull.com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://quickgift.ihostfull.com/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quickgift.ihostfull.com/vista/FormPersona.php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mpes\AppData\Local\Microsoft\Office\16.0\DTS\es-ES%7bD6BBBE7C-6D23-4AD3-8A78-A9FDEC823890%7d\%7bC7E26E08-441E-4328-A29D-BC6F81406D6C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70C55F60E274ED3AFDC95A170729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B451D-F786-4A3B-AC1C-516AC18683A9}"/>
      </w:docPartPr>
      <w:docPartBody>
        <w:p w:rsidR="00EC34D7" w:rsidRDefault="00C17C1B">
          <w:pPr>
            <w:pStyle w:val="370C55F60E274ED3AFDC95A170729ED3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mayo 26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F43EB824F9747B4BECA5021FF8D4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AF189-E3FC-43F2-AD57-15C042226E65}"/>
      </w:docPartPr>
      <w:docPartBody>
        <w:p w:rsidR="00EC34D7" w:rsidRDefault="00C17C1B">
          <w:pPr>
            <w:pStyle w:val="1F43EB824F9747B4BECA5021FF8D44EE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7741AF85FA314A9BBBFBA5369A9F0C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77666-EA64-487A-AEE9-E794B35B9EF0}"/>
      </w:docPartPr>
      <w:docPartBody>
        <w:p w:rsidR="00EC34D7" w:rsidRDefault="00C17C1B">
          <w:pPr>
            <w:pStyle w:val="7741AF85FA314A9BBBFBA5369A9F0CF7"/>
          </w:pPr>
          <w:r>
            <w:rPr>
              <w:noProof/>
              <w:lang w:bidi="es-ES"/>
            </w:rPr>
            <w:t>Su nombre</w:t>
          </w:r>
        </w:p>
      </w:docPartBody>
    </w:docPart>
    <w:docPart>
      <w:docPartPr>
        <w:name w:val="59389D4D596643D2A4007A9C2C1EF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49A48-0349-454B-9723-C206D6302080}"/>
      </w:docPartPr>
      <w:docPartBody>
        <w:p w:rsidR="00EC34D7" w:rsidRDefault="00EA599F" w:rsidP="00EA599F">
          <w:pPr>
            <w:pStyle w:val="59389D4D596643D2A4007A9C2C1EF2BE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D847AAD73CCF416A862021DD49E23B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152CBF-10F0-4DDC-99A2-C488734E3D68}"/>
      </w:docPartPr>
      <w:docPartBody>
        <w:p w:rsidR="00EC34D7" w:rsidRDefault="00EA599F" w:rsidP="00EA599F">
          <w:pPr>
            <w:pStyle w:val="D847AAD73CCF416A862021DD49E23B2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99F"/>
    <w:rsid w:val="00B34A4B"/>
    <w:rsid w:val="00C17C1B"/>
    <w:rsid w:val="00EA599F"/>
    <w:rsid w:val="00EC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370C55F60E274ED3AFDC95A170729ED3">
    <w:name w:val="370C55F60E274ED3AFDC95A170729ED3"/>
  </w:style>
  <w:style w:type="paragraph" w:customStyle="1" w:styleId="1F43EB824F9747B4BECA5021FF8D44EE">
    <w:name w:val="1F43EB824F9747B4BECA5021FF8D44EE"/>
  </w:style>
  <w:style w:type="paragraph" w:customStyle="1" w:styleId="7741AF85FA314A9BBBFBA5369A9F0CF7">
    <w:name w:val="7741AF85FA314A9BBBFBA5369A9F0CF7"/>
  </w:style>
  <w:style w:type="paragraph" w:customStyle="1" w:styleId="07F93A01060D414E95583DC4FFEC5B68">
    <w:name w:val="07F93A01060D414E95583DC4FFEC5B68"/>
  </w:style>
  <w:style w:type="paragraph" w:customStyle="1" w:styleId="50769111E0A54074B7E4F99E4D4310F1">
    <w:name w:val="50769111E0A54074B7E4F99E4D4310F1"/>
  </w:style>
  <w:style w:type="paragraph" w:customStyle="1" w:styleId="BF1463CFE0D9450CBBD9E994A347646A">
    <w:name w:val="BF1463CFE0D9450CBBD9E994A347646A"/>
  </w:style>
  <w:style w:type="paragraph" w:customStyle="1" w:styleId="6B63C11B9DC742EC8A70B05363D30A2D">
    <w:name w:val="6B63C11B9DC742EC8A70B05363D30A2D"/>
  </w:style>
  <w:style w:type="paragraph" w:customStyle="1" w:styleId="8DF5EF8E3AB7428395226EAB0AF5AA9F">
    <w:name w:val="8DF5EF8E3AB7428395226EAB0AF5AA9F"/>
  </w:style>
  <w:style w:type="paragraph" w:customStyle="1" w:styleId="59389D4D596643D2A4007A9C2C1EF2BE">
    <w:name w:val="59389D4D596643D2A4007A9C2C1EF2BE"/>
    <w:rsid w:val="00EA599F"/>
  </w:style>
  <w:style w:type="paragraph" w:customStyle="1" w:styleId="D5C5BCE84258498199CF86DB683A7EEE">
    <w:name w:val="D5C5BCE84258498199CF86DB683A7EEE"/>
    <w:rsid w:val="00EA599F"/>
  </w:style>
  <w:style w:type="paragraph" w:customStyle="1" w:styleId="D847AAD73CCF416A862021DD49E23B29">
    <w:name w:val="D847AAD73CCF416A862021DD49E23B29"/>
    <w:rsid w:val="00EA59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ANA MARIA PESCA PEDRAZA
                           MIGUEL ANGEL BAUTISTA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4986E6-6F7E-45B4-BDEB-DDD4999B0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{C7E26E08-441E-4328-A29D-BC6F81406D6C}tf16392850</Template>
  <TotalTime>552</TotalTime>
  <Pages>15</Pages>
  <Words>804</Words>
  <Characters>4426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Pesca Pedraza</dc:creator>
  <cp:keywords/>
  <cp:lastModifiedBy>ana</cp:lastModifiedBy>
  <cp:revision>197</cp:revision>
  <cp:lastPrinted>2006-08-01T17:47:00Z</cp:lastPrinted>
  <dcterms:created xsi:type="dcterms:W3CDTF">2020-05-27T03:14:00Z</dcterms:created>
  <dcterms:modified xsi:type="dcterms:W3CDTF">2020-05-27T22:37:00Z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