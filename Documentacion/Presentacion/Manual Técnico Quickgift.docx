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1F812" w14:textId="31848866" w:rsidR="00C6554A" w:rsidRPr="009679B1" w:rsidRDefault="00E708D8" w:rsidP="00C6554A">
      <w:pPr>
        <w:pStyle w:val="Foto"/>
        <w:rPr>
          <w:noProof/>
        </w:rPr>
      </w:pPr>
      <w:r>
        <w:rPr>
          <w:noProof/>
          <w:lang w:val="es-CO" w:eastAsia="es-CO"/>
        </w:rPr>
        <w:drawing>
          <wp:anchor distT="0" distB="0" distL="114300" distR="114300" simplePos="0" relativeHeight="251662336" behindDoc="0" locked="0" layoutInCell="1" allowOverlap="1" wp14:anchorId="447188F2" wp14:editId="2A02DBB8">
            <wp:simplePos x="0" y="0"/>
            <wp:positionH relativeFrom="column">
              <wp:posOffset>40640</wp:posOffset>
            </wp:positionH>
            <wp:positionV relativeFrom="page">
              <wp:posOffset>509270</wp:posOffset>
            </wp:positionV>
            <wp:extent cx="5276215" cy="6205855"/>
            <wp:effectExtent l="0" t="0" r="635" b="4445"/>
            <wp:wrapSquare wrapText="bothSides"/>
            <wp:docPr id="6" name="Imagen 6" descr="Imagen que contiene interior, tabla, teclad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rjet.png"/>
                    <pic:cNvPicPr/>
                  </pic:nvPicPr>
                  <pic:blipFill rotWithShape="1">
                    <a:blip r:embed="rId8">
                      <a:extLst>
                        <a:ext uri="{28A0092B-C50C-407E-A947-70E740481C1C}">
                          <a14:useLocalDpi xmlns:a14="http://schemas.microsoft.com/office/drawing/2010/main" val="0"/>
                        </a:ext>
                      </a:extLst>
                    </a:blip>
                    <a:srcRect b="6146"/>
                    <a:stretch/>
                  </pic:blipFill>
                  <pic:spPr bwMode="auto">
                    <a:xfrm>
                      <a:off x="0" y="0"/>
                      <a:ext cx="5276215" cy="620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941">
        <w:rPr>
          <w:noProof/>
          <w:lang w:val="es-CO" w:eastAsia="es-CO"/>
        </w:rPr>
        <mc:AlternateContent>
          <mc:Choice Requires="wps">
            <w:drawing>
              <wp:anchor distT="0" distB="0" distL="114300" distR="114300" simplePos="0" relativeHeight="251661312" behindDoc="1" locked="0" layoutInCell="1" allowOverlap="1" wp14:anchorId="336996DE" wp14:editId="11D3B2EB">
                <wp:simplePos x="0" y="0"/>
                <wp:positionH relativeFrom="column">
                  <wp:posOffset>-1063689</wp:posOffset>
                </wp:positionH>
                <wp:positionV relativeFrom="page">
                  <wp:align>bottom</wp:align>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87A0D79" id="Rectángulo 2" o:spid="_x0000_s1026" alt="rectángulo de color" style="position:absolute;margin-left:-83.75pt;margin-top:0;width:611.1pt;height:316.5pt;z-index:-251655168;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" fillcolor="#2e699e [2149]" stroked="f">
                <v:fill color2="#a0c3e3 [1941]" rotate="t" angle="180" colors="0 #2f6a9f;31457f #67a0d2;1 #a1c4e3" focus="100%" type="gradient"/>
                <w10:wrap anchory="page"/>
              </v:rect>
            </w:pict>
          </mc:Fallback>
        </mc:AlternateContent>
      </w:r>
    </w:p>
    <w:p w14:paraId="450693E5" w14:textId="64C9CE86" w:rsidR="00C6554A" w:rsidRDefault="00082E09" w:rsidP="00C6554A">
      <w:pPr>
        <w:pStyle w:val="Puesto"/>
        <w:rPr>
          <w:noProof/>
        </w:rPr>
      </w:pPr>
      <w:r>
        <w:rPr>
          <w:noProof/>
        </w:rPr>
        <w:t>Manual Técnico de Software</w:t>
      </w:r>
    </w:p>
    <w:p w14:paraId="42707D66" w14:textId="3D079A64" w:rsidR="00082E09" w:rsidRDefault="00082E09" w:rsidP="00C6554A">
      <w:pPr>
        <w:pStyle w:val="Puesto"/>
        <w:rPr>
          <w:noProof/>
        </w:rPr>
      </w:pPr>
      <w:r>
        <w:rPr>
          <w:noProof/>
        </w:rPr>
        <w:t>Quickgift</w:t>
      </w:r>
    </w:p>
    <w:p w14:paraId="67BAD128" w14:textId="77777777" w:rsidR="00775A8F" w:rsidRPr="009679B1" w:rsidRDefault="00775A8F" w:rsidP="00C6554A">
      <w:pPr>
        <w:pStyle w:val="Puesto"/>
        <w:rPr>
          <w:noProof/>
        </w:rPr>
      </w:pPr>
    </w:p>
    <w:p w14:paraId="28648B5D" w14:textId="4E0CA2D2" w:rsidR="00C6554A" w:rsidRPr="009679B1" w:rsidRDefault="00571941" w:rsidP="00C6554A">
      <w:pPr>
        <w:pStyle w:val="Subttulo"/>
        <w:rPr>
          <w:noProof/>
        </w:rPr>
      </w:pPr>
      <w:r>
        <w:rPr>
          <w:noProof/>
        </w:rPr>
        <w:t>Manual TÉCNICO</w:t>
      </w:r>
    </w:p>
    <w:p w14:paraId="004E69F2" w14:textId="64A585B7" w:rsidR="00775A8F" w:rsidRDefault="00775A8F" w:rsidP="00775A8F">
      <w:pPr>
        <w:pStyle w:val="Informacindecontacto"/>
        <w:rPr>
          <w:rFonts w:ascii="Times New Roman" w:eastAsiaTheme="majorEastAsia" w:hAnsi="Times New Roman" w:cs="Times New Roman"/>
          <w:caps/>
          <w:noProof/>
          <w:sz w:val="26"/>
        </w:rPr>
      </w:pPr>
      <w:r w:rsidRPr="00775A8F">
        <w:rPr>
          <w:rFonts w:ascii="Times New Roman" w:eastAsiaTheme="majorEastAsia" w:hAnsi="Times New Roman" w:cs="Times New Roman"/>
          <w:caps/>
          <w:noProof/>
          <w:sz w:val="26"/>
        </w:rPr>
        <w:t>|</w:t>
      </w:r>
      <w:r w:rsidR="00571941" w:rsidRPr="00775A8F">
        <w:rPr>
          <w:rFonts w:ascii="Times New Roman" w:eastAsiaTheme="majorEastAsia" w:hAnsi="Times New Roman" w:cs="Times New Roman"/>
          <w:caps/>
          <w:noProof/>
          <w:sz w:val="26"/>
        </w:rPr>
        <w:t>Ana María Pesca Pedraza</w:t>
      </w:r>
    </w:p>
    <w:p w14:paraId="3D25E78E" w14:textId="77777777" w:rsidR="00775A8F" w:rsidRDefault="00775A8F" w:rsidP="00775A8F">
      <w:pPr>
        <w:pStyle w:val="Informacindecontacto"/>
        <w:rPr>
          <w:rFonts w:ascii="Times New Roman" w:eastAsiaTheme="majorEastAsia" w:hAnsi="Times New Roman" w:cs="Times New Roman"/>
          <w:caps/>
          <w:noProof/>
          <w:sz w:val="26"/>
        </w:rPr>
      </w:pPr>
      <w:r>
        <w:rPr>
          <w:rFonts w:ascii="Times New Roman" w:eastAsiaTheme="majorEastAsia" w:hAnsi="Times New Roman" w:cs="Times New Roman"/>
          <w:caps/>
          <w:noProof/>
          <w:sz w:val="26"/>
        </w:rPr>
        <w:t>MIGUEL ANGEL BAUTISTA</w:t>
      </w:r>
    </w:p>
    <w:p w14:paraId="1235FAC7" w14:textId="3872429B" w:rsidR="008524DA" w:rsidRPr="00775A8F" w:rsidRDefault="00775A8F" w:rsidP="00775A8F">
      <w:pPr>
        <w:pStyle w:val="Informacindecontacto"/>
        <w:rPr>
          <w:rFonts w:ascii="Times New Roman" w:hAnsi="Times New Roman" w:cs="Times New Roman"/>
          <w:noProof/>
        </w:rPr>
      </w:pPr>
      <w:r w:rsidRPr="00775A8F">
        <w:rPr>
          <w:rFonts w:ascii="Times New Roman" w:eastAsiaTheme="majorEastAsia" w:hAnsi="Times New Roman" w:cs="Times New Roman"/>
          <w:caps/>
          <w:noProof/>
          <w:sz w:val="26"/>
        </w:rPr>
        <w:t xml:space="preserve">MAYO 22 DE 2020 | </w:t>
      </w:r>
      <w:r w:rsidR="00C6554A" w:rsidRPr="00775A8F">
        <w:rPr>
          <w:rFonts w:ascii="Times New Roman" w:hAnsi="Times New Roman" w:cs="Times New Roman"/>
          <w:noProof/>
          <w:lang w:bidi="es-ES"/>
        </w:rPr>
        <w:br w:type="page"/>
      </w:r>
    </w:p>
    <w:sdt>
      <w:sdtPr>
        <w:rPr>
          <w:rFonts w:asciiTheme="minorHAnsi" w:eastAsiaTheme="minorHAnsi" w:hAnsiTheme="minorHAnsi" w:cstheme="minorBidi"/>
          <w:color w:val="595959" w:themeColor="text1" w:themeTint="A6"/>
          <w:sz w:val="22"/>
          <w:szCs w:val="22"/>
          <w:lang w:val="es-ES" w:eastAsia="en-US"/>
        </w:rPr>
        <w:id w:val="1136759087"/>
        <w:docPartObj>
          <w:docPartGallery w:val="Table of Contents"/>
          <w:docPartUnique/>
        </w:docPartObj>
      </w:sdtPr>
      <w:sdtEndPr>
        <w:rPr>
          <w:b/>
          <w:bCs/>
        </w:rPr>
      </w:sdtEndPr>
      <w:sdtContent>
        <w:p w14:paraId="3BE25692" w14:textId="65B312B0" w:rsidR="008524DA" w:rsidRDefault="008524DA">
          <w:pPr>
            <w:pStyle w:val="TtulodeTDC"/>
          </w:pPr>
          <w:r>
            <w:rPr>
              <w:lang w:val="es-ES"/>
            </w:rPr>
            <w:t>Contenido</w:t>
          </w:r>
        </w:p>
        <w:p w14:paraId="6E727186" w14:textId="4D172686" w:rsidR="00775A8F" w:rsidRDefault="008524DA">
          <w:pPr>
            <w:pStyle w:val="TDC1"/>
            <w:tabs>
              <w:tab w:val="right" w:leader="dot" w:pos="8296"/>
            </w:tabs>
            <w:rPr>
              <w:rFonts w:eastAsiaTheme="minorEastAsia"/>
              <w:noProof/>
              <w:color w:val="auto"/>
              <w:lang w:val="es-CO" w:eastAsia="es-CO"/>
            </w:rPr>
          </w:pPr>
          <w:r>
            <w:fldChar w:fldCharType="begin"/>
          </w:r>
          <w:r>
            <w:instrText xml:space="preserve"> TOC \o "1-3" \h \z \u </w:instrText>
          </w:r>
          <w:r>
            <w:fldChar w:fldCharType="separate"/>
          </w:r>
          <w:hyperlink w:anchor="_Toc41499503" w:history="1">
            <w:r w:rsidR="00775A8F" w:rsidRPr="009C3CD7">
              <w:rPr>
                <w:rStyle w:val="Hipervnculo"/>
                <w:noProof/>
              </w:rPr>
              <w:t>INTRODUCCIÓN</w:t>
            </w:r>
            <w:r w:rsidR="00775A8F">
              <w:rPr>
                <w:noProof/>
                <w:webHidden/>
              </w:rPr>
              <w:tab/>
            </w:r>
            <w:r w:rsidR="00775A8F">
              <w:rPr>
                <w:noProof/>
                <w:webHidden/>
              </w:rPr>
              <w:fldChar w:fldCharType="begin"/>
            </w:r>
            <w:r w:rsidR="00775A8F">
              <w:rPr>
                <w:noProof/>
                <w:webHidden/>
              </w:rPr>
              <w:instrText xml:space="preserve"> PAGEREF _Toc41499503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377A0A21" w14:textId="1AFE1744" w:rsidR="00775A8F" w:rsidRDefault="00B834A0">
          <w:pPr>
            <w:pStyle w:val="TDC1"/>
            <w:tabs>
              <w:tab w:val="right" w:leader="dot" w:pos="8296"/>
            </w:tabs>
            <w:rPr>
              <w:rFonts w:eastAsiaTheme="minorEastAsia"/>
              <w:noProof/>
              <w:color w:val="auto"/>
              <w:lang w:val="es-CO" w:eastAsia="es-CO"/>
            </w:rPr>
          </w:pPr>
          <w:hyperlink w:anchor="_Toc41499504" w:history="1">
            <w:r w:rsidR="00775A8F" w:rsidRPr="009C3CD7">
              <w:rPr>
                <w:rStyle w:val="Hipervnculo"/>
                <w:noProof/>
              </w:rPr>
              <w:t>OBJETIVO</w:t>
            </w:r>
            <w:r w:rsidR="00775A8F">
              <w:rPr>
                <w:noProof/>
                <w:webHidden/>
              </w:rPr>
              <w:tab/>
            </w:r>
            <w:r w:rsidR="00775A8F">
              <w:rPr>
                <w:noProof/>
                <w:webHidden/>
              </w:rPr>
              <w:fldChar w:fldCharType="begin"/>
            </w:r>
            <w:r w:rsidR="00775A8F">
              <w:rPr>
                <w:noProof/>
                <w:webHidden/>
              </w:rPr>
              <w:instrText xml:space="preserve"> PAGEREF _Toc41499504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5FE375EB" w14:textId="4C19E79E" w:rsidR="00775A8F" w:rsidRDefault="00B834A0">
          <w:pPr>
            <w:pStyle w:val="TDC1"/>
            <w:tabs>
              <w:tab w:val="right" w:leader="dot" w:pos="8296"/>
            </w:tabs>
            <w:rPr>
              <w:rFonts w:eastAsiaTheme="minorEastAsia"/>
              <w:noProof/>
              <w:color w:val="auto"/>
              <w:lang w:val="es-CO" w:eastAsia="es-CO"/>
            </w:rPr>
          </w:pPr>
          <w:hyperlink w:anchor="_Toc41499505" w:history="1">
            <w:r w:rsidR="00775A8F" w:rsidRPr="009C3CD7">
              <w:rPr>
                <w:rStyle w:val="Hipervnculo"/>
                <w:noProof/>
              </w:rPr>
              <w:t>ALCANCE</w:t>
            </w:r>
            <w:r w:rsidR="00775A8F">
              <w:rPr>
                <w:noProof/>
                <w:webHidden/>
              </w:rPr>
              <w:tab/>
            </w:r>
            <w:r w:rsidR="00775A8F">
              <w:rPr>
                <w:noProof/>
                <w:webHidden/>
              </w:rPr>
              <w:fldChar w:fldCharType="begin"/>
            </w:r>
            <w:r w:rsidR="00775A8F">
              <w:rPr>
                <w:noProof/>
                <w:webHidden/>
              </w:rPr>
              <w:instrText xml:space="preserve"> PAGEREF _Toc41499505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342FA1B9" w14:textId="0048628D" w:rsidR="00775A8F" w:rsidRDefault="00B834A0">
          <w:pPr>
            <w:pStyle w:val="TDC1"/>
            <w:tabs>
              <w:tab w:val="right" w:leader="dot" w:pos="8296"/>
            </w:tabs>
            <w:rPr>
              <w:rFonts w:eastAsiaTheme="minorEastAsia"/>
              <w:noProof/>
              <w:color w:val="auto"/>
              <w:lang w:val="es-CO" w:eastAsia="es-CO"/>
            </w:rPr>
          </w:pPr>
          <w:hyperlink w:anchor="_Toc41499506" w:history="1">
            <w:r w:rsidR="00775A8F" w:rsidRPr="009C3CD7">
              <w:rPr>
                <w:rStyle w:val="Hipervnculo"/>
                <w:noProof/>
              </w:rPr>
              <w:t>USUARIOS</w:t>
            </w:r>
            <w:r w:rsidR="00775A8F">
              <w:rPr>
                <w:noProof/>
                <w:webHidden/>
              </w:rPr>
              <w:tab/>
            </w:r>
            <w:r w:rsidR="00775A8F">
              <w:rPr>
                <w:noProof/>
                <w:webHidden/>
              </w:rPr>
              <w:fldChar w:fldCharType="begin"/>
            </w:r>
            <w:r w:rsidR="00775A8F">
              <w:rPr>
                <w:noProof/>
                <w:webHidden/>
              </w:rPr>
              <w:instrText xml:space="preserve"> PAGEREF _Toc41499506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225BF885" w14:textId="6ABBC58E" w:rsidR="00775A8F" w:rsidRDefault="00B834A0">
          <w:pPr>
            <w:pStyle w:val="TDC2"/>
            <w:tabs>
              <w:tab w:val="right" w:leader="dot" w:pos="8296"/>
            </w:tabs>
            <w:rPr>
              <w:rFonts w:eastAsiaTheme="minorEastAsia"/>
              <w:noProof/>
              <w:color w:val="auto"/>
              <w:lang w:val="es-CO" w:eastAsia="es-CO"/>
            </w:rPr>
          </w:pPr>
          <w:hyperlink w:anchor="_Toc41499507" w:history="1">
            <w:r w:rsidR="00775A8F" w:rsidRPr="009C3CD7">
              <w:rPr>
                <w:rStyle w:val="Hipervnculo"/>
                <w:noProof/>
              </w:rPr>
              <w:t>Invitados</w:t>
            </w:r>
            <w:r w:rsidR="00775A8F">
              <w:rPr>
                <w:noProof/>
                <w:webHidden/>
              </w:rPr>
              <w:tab/>
            </w:r>
            <w:r w:rsidR="00775A8F">
              <w:rPr>
                <w:noProof/>
                <w:webHidden/>
              </w:rPr>
              <w:fldChar w:fldCharType="begin"/>
            </w:r>
            <w:r w:rsidR="00775A8F">
              <w:rPr>
                <w:noProof/>
                <w:webHidden/>
              </w:rPr>
              <w:instrText xml:space="preserve"> PAGEREF _Toc41499507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3D59D6A4" w14:textId="0310AC8D" w:rsidR="00775A8F" w:rsidRDefault="00B834A0">
          <w:pPr>
            <w:pStyle w:val="TDC2"/>
            <w:tabs>
              <w:tab w:val="right" w:leader="dot" w:pos="8296"/>
            </w:tabs>
            <w:rPr>
              <w:rFonts w:eastAsiaTheme="minorEastAsia"/>
              <w:noProof/>
              <w:color w:val="auto"/>
              <w:lang w:val="es-CO" w:eastAsia="es-CO"/>
            </w:rPr>
          </w:pPr>
          <w:hyperlink w:anchor="_Toc41499508" w:history="1">
            <w:r w:rsidR="00775A8F" w:rsidRPr="009C3CD7">
              <w:rPr>
                <w:rStyle w:val="Hipervnculo"/>
                <w:noProof/>
              </w:rPr>
              <w:t>Administrador(Anfitrión)</w:t>
            </w:r>
            <w:r w:rsidR="00775A8F">
              <w:rPr>
                <w:noProof/>
                <w:webHidden/>
              </w:rPr>
              <w:tab/>
            </w:r>
            <w:r w:rsidR="00775A8F">
              <w:rPr>
                <w:noProof/>
                <w:webHidden/>
              </w:rPr>
              <w:fldChar w:fldCharType="begin"/>
            </w:r>
            <w:r w:rsidR="00775A8F">
              <w:rPr>
                <w:noProof/>
                <w:webHidden/>
              </w:rPr>
              <w:instrText xml:space="preserve"> PAGEREF _Toc41499508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3A8C20A1" w14:textId="7B8E98B5" w:rsidR="00775A8F" w:rsidRDefault="00B834A0">
          <w:pPr>
            <w:pStyle w:val="TDC1"/>
            <w:tabs>
              <w:tab w:val="right" w:leader="dot" w:pos="8296"/>
            </w:tabs>
            <w:rPr>
              <w:rFonts w:eastAsiaTheme="minorEastAsia"/>
              <w:noProof/>
              <w:color w:val="auto"/>
              <w:lang w:val="es-CO" w:eastAsia="es-CO"/>
            </w:rPr>
          </w:pPr>
          <w:hyperlink w:anchor="_Toc41499509" w:history="1">
            <w:r w:rsidR="00775A8F" w:rsidRPr="009C3CD7">
              <w:rPr>
                <w:rStyle w:val="Hipervnculo"/>
                <w:noProof/>
              </w:rPr>
              <w:t>MODULOS</w:t>
            </w:r>
            <w:r w:rsidR="00775A8F">
              <w:rPr>
                <w:noProof/>
                <w:webHidden/>
              </w:rPr>
              <w:tab/>
            </w:r>
            <w:r w:rsidR="00775A8F">
              <w:rPr>
                <w:noProof/>
                <w:webHidden/>
              </w:rPr>
              <w:fldChar w:fldCharType="begin"/>
            </w:r>
            <w:r w:rsidR="00775A8F">
              <w:rPr>
                <w:noProof/>
                <w:webHidden/>
              </w:rPr>
              <w:instrText xml:space="preserve"> PAGEREF _Toc41499509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2CCC8C2B" w14:textId="4E3DD350" w:rsidR="00775A8F" w:rsidRDefault="00B834A0">
          <w:pPr>
            <w:pStyle w:val="TDC2"/>
            <w:tabs>
              <w:tab w:val="right" w:leader="dot" w:pos="8296"/>
            </w:tabs>
            <w:rPr>
              <w:rFonts w:eastAsiaTheme="minorEastAsia"/>
              <w:noProof/>
              <w:color w:val="auto"/>
              <w:lang w:val="es-CO" w:eastAsia="es-CO"/>
            </w:rPr>
          </w:pPr>
          <w:hyperlink w:anchor="_Toc41499510" w:history="1">
            <w:r w:rsidR="00775A8F" w:rsidRPr="009C3CD7">
              <w:rPr>
                <w:rStyle w:val="Hipervnculo"/>
                <w:noProof/>
              </w:rPr>
              <w:t>Modulo de invitado</w:t>
            </w:r>
            <w:r w:rsidR="00775A8F">
              <w:rPr>
                <w:noProof/>
                <w:webHidden/>
              </w:rPr>
              <w:tab/>
            </w:r>
            <w:r w:rsidR="00775A8F">
              <w:rPr>
                <w:noProof/>
                <w:webHidden/>
              </w:rPr>
              <w:fldChar w:fldCharType="begin"/>
            </w:r>
            <w:r w:rsidR="00775A8F">
              <w:rPr>
                <w:noProof/>
                <w:webHidden/>
              </w:rPr>
              <w:instrText xml:space="preserve"> PAGEREF _Toc41499510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3E2A12A1" w14:textId="08E656D0" w:rsidR="00775A8F" w:rsidRDefault="00B834A0">
          <w:pPr>
            <w:pStyle w:val="TDC2"/>
            <w:tabs>
              <w:tab w:val="right" w:leader="dot" w:pos="8296"/>
            </w:tabs>
            <w:rPr>
              <w:rFonts w:eastAsiaTheme="minorEastAsia"/>
              <w:noProof/>
              <w:color w:val="auto"/>
              <w:lang w:val="es-CO" w:eastAsia="es-CO"/>
            </w:rPr>
          </w:pPr>
          <w:hyperlink w:anchor="_Toc41499511" w:history="1">
            <w:r w:rsidR="00775A8F" w:rsidRPr="009C3CD7">
              <w:rPr>
                <w:rStyle w:val="Hipervnculo"/>
                <w:noProof/>
              </w:rPr>
              <w:t>Módulo de Administrador</w:t>
            </w:r>
            <w:r w:rsidR="00775A8F">
              <w:rPr>
                <w:noProof/>
                <w:webHidden/>
              </w:rPr>
              <w:tab/>
            </w:r>
            <w:r w:rsidR="00775A8F">
              <w:rPr>
                <w:noProof/>
                <w:webHidden/>
              </w:rPr>
              <w:fldChar w:fldCharType="begin"/>
            </w:r>
            <w:r w:rsidR="00775A8F">
              <w:rPr>
                <w:noProof/>
                <w:webHidden/>
              </w:rPr>
              <w:instrText xml:space="preserve"> PAGEREF _Toc41499511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6F198F7D" w14:textId="4459DC80" w:rsidR="00775A8F" w:rsidRDefault="00B834A0">
          <w:pPr>
            <w:pStyle w:val="TDC1"/>
            <w:tabs>
              <w:tab w:val="right" w:leader="dot" w:pos="8296"/>
            </w:tabs>
            <w:rPr>
              <w:rFonts w:eastAsiaTheme="minorEastAsia"/>
              <w:noProof/>
              <w:color w:val="auto"/>
              <w:lang w:val="es-CO" w:eastAsia="es-CO"/>
            </w:rPr>
          </w:pPr>
          <w:hyperlink w:anchor="_Toc41499512" w:history="1">
            <w:r w:rsidR="00775A8F" w:rsidRPr="009C3CD7">
              <w:rPr>
                <w:rStyle w:val="Hipervnculo"/>
                <w:noProof/>
              </w:rPr>
              <w:t>CONTENIDO TÉCNICO DEL SISTEMA</w:t>
            </w:r>
            <w:r w:rsidR="00775A8F">
              <w:rPr>
                <w:noProof/>
                <w:webHidden/>
              </w:rPr>
              <w:tab/>
            </w:r>
            <w:r w:rsidR="00775A8F">
              <w:rPr>
                <w:noProof/>
                <w:webHidden/>
              </w:rPr>
              <w:fldChar w:fldCharType="begin"/>
            </w:r>
            <w:r w:rsidR="00775A8F">
              <w:rPr>
                <w:noProof/>
                <w:webHidden/>
              </w:rPr>
              <w:instrText xml:space="preserve"> PAGEREF _Toc41499512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42A2A8EB" w14:textId="512924F4" w:rsidR="00775A8F" w:rsidRDefault="00B834A0">
          <w:pPr>
            <w:pStyle w:val="TDC2"/>
            <w:tabs>
              <w:tab w:val="right" w:leader="dot" w:pos="8296"/>
            </w:tabs>
            <w:rPr>
              <w:rFonts w:eastAsiaTheme="minorEastAsia"/>
              <w:noProof/>
              <w:color w:val="auto"/>
              <w:lang w:val="es-CO" w:eastAsia="es-CO"/>
            </w:rPr>
          </w:pPr>
          <w:hyperlink w:anchor="_Toc41499513" w:history="1">
            <w:r w:rsidR="00775A8F" w:rsidRPr="009C3CD7">
              <w:rPr>
                <w:rStyle w:val="Hipervnculo"/>
                <w:noProof/>
              </w:rPr>
              <w:t>Diagrama de casos de uso</w:t>
            </w:r>
            <w:r w:rsidR="00775A8F">
              <w:rPr>
                <w:noProof/>
                <w:webHidden/>
              </w:rPr>
              <w:tab/>
            </w:r>
            <w:r w:rsidR="00775A8F">
              <w:rPr>
                <w:noProof/>
                <w:webHidden/>
              </w:rPr>
              <w:fldChar w:fldCharType="begin"/>
            </w:r>
            <w:r w:rsidR="00775A8F">
              <w:rPr>
                <w:noProof/>
                <w:webHidden/>
              </w:rPr>
              <w:instrText xml:space="preserve"> PAGEREF _Toc41499513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7537189C" w14:textId="14679FF2" w:rsidR="00775A8F" w:rsidRDefault="00B834A0">
          <w:pPr>
            <w:pStyle w:val="TDC2"/>
            <w:tabs>
              <w:tab w:val="right" w:leader="dot" w:pos="8296"/>
            </w:tabs>
            <w:rPr>
              <w:rFonts w:eastAsiaTheme="minorEastAsia"/>
              <w:noProof/>
              <w:color w:val="auto"/>
              <w:lang w:val="es-CO" w:eastAsia="es-CO"/>
            </w:rPr>
          </w:pPr>
          <w:hyperlink w:anchor="_Toc41499514" w:history="1">
            <w:r w:rsidR="00775A8F" w:rsidRPr="009C3CD7">
              <w:rPr>
                <w:rStyle w:val="Hipervnculo"/>
                <w:noProof/>
              </w:rPr>
              <w:t>Especificación de caso de uso</w:t>
            </w:r>
            <w:r w:rsidR="00775A8F">
              <w:rPr>
                <w:noProof/>
                <w:webHidden/>
              </w:rPr>
              <w:tab/>
            </w:r>
            <w:r w:rsidR="00775A8F">
              <w:rPr>
                <w:noProof/>
                <w:webHidden/>
              </w:rPr>
              <w:fldChar w:fldCharType="begin"/>
            </w:r>
            <w:r w:rsidR="00775A8F">
              <w:rPr>
                <w:noProof/>
                <w:webHidden/>
              </w:rPr>
              <w:instrText xml:space="preserve"> PAGEREF _Toc41499514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5DB7FF52" w14:textId="7298AB1C" w:rsidR="00775A8F" w:rsidRDefault="00B834A0">
          <w:pPr>
            <w:pStyle w:val="TDC2"/>
            <w:tabs>
              <w:tab w:val="right" w:leader="dot" w:pos="8296"/>
            </w:tabs>
            <w:rPr>
              <w:rFonts w:eastAsiaTheme="minorEastAsia"/>
              <w:noProof/>
              <w:color w:val="auto"/>
              <w:lang w:val="es-CO" w:eastAsia="es-CO"/>
            </w:rPr>
          </w:pPr>
          <w:hyperlink w:anchor="_Toc41499515" w:history="1">
            <w:r w:rsidR="00775A8F" w:rsidRPr="009C3CD7">
              <w:rPr>
                <w:rStyle w:val="Hipervnculo"/>
                <w:noProof/>
              </w:rPr>
              <w:t>Modelo entidad relación</w:t>
            </w:r>
            <w:r w:rsidR="00775A8F">
              <w:rPr>
                <w:noProof/>
                <w:webHidden/>
              </w:rPr>
              <w:tab/>
            </w:r>
            <w:r w:rsidR="00775A8F">
              <w:rPr>
                <w:noProof/>
                <w:webHidden/>
              </w:rPr>
              <w:fldChar w:fldCharType="begin"/>
            </w:r>
            <w:r w:rsidR="00775A8F">
              <w:rPr>
                <w:noProof/>
                <w:webHidden/>
              </w:rPr>
              <w:instrText xml:space="preserve"> PAGEREF _Toc41499515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76CAE74B" w14:textId="0FDA3475" w:rsidR="00775A8F" w:rsidRDefault="00B834A0">
          <w:pPr>
            <w:pStyle w:val="TDC2"/>
            <w:tabs>
              <w:tab w:val="right" w:leader="dot" w:pos="8296"/>
            </w:tabs>
            <w:rPr>
              <w:rFonts w:eastAsiaTheme="minorEastAsia"/>
              <w:noProof/>
              <w:color w:val="auto"/>
              <w:lang w:val="es-CO" w:eastAsia="es-CO"/>
            </w:rPr>
          </w:pPr>
          <w:hyperlink w:anchor="_Toc41499516" w:history="1">
            <w:r w:rsidR="00775A8F" w:rsidRPr="009C3CD7">
              <w:rPr>
                <w:rStyle w:val="Hipervnculo"/>
                <w:noProof/>
              </w:rPr>
              <w:t>Diccionario de datos</w:t>
            </w:r>
            <w:r w:rsidR="00775A8F">
              <w:rPr>
                <w:noProof/>
                <w:webHidden/>
              </w:rPr>
              <w:tab/>
            </w:r>
            <w:r w:rsidR="00775A8F">
              <w:rPr>
                <w:noProof/>
                <w:webHidden/>
              </w:rPr>
              <w:fldChar w:fldCharType="begin"/>
            </w:r>
            <w:r w:rsidR="00775A8F">
              <w:rPr>
                <w:noProof/>
                <w:webHidden/>
              </w:rPr>
              <w:instrText xml:space="preserve"> PAGEREF _Toc41499516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611827C6" w14:textId="37FA9539" w:rsidR="00775A8F" w:rsidRDefault="00B834A0">
          <w:pPr>
            <w:pStyle w:val="TDC2"/>
            <w:tabs>
              <w:tab w:val="right" w:leader="dot" w:pos="8296"/>
            </w:tabs>
            <w:rPr>
              <w:rFonts w:eastAsiaTheme="minorEastAsia"/>
              <w:noProof/>
              <w:color w:val="auto"/>
              <w:lang w:val="es-CO" w:eastAsia="es-CO"/>
            </w:rPr>
          </w:pPr>
          <w:hyperlink w:anchor="_Toc41499517" w:history="1">
            <w:r w:rsidR="00775A8F" w:rsidRPr="009C3CD7">
              <w:rPr>
                <w:rStyle w:val="Hipervnculo"/>
                <w:noProof/>
              </w:rPr>
              <w:t>REQUERIMIENTOS DE SOFTAWRE</w:t>
            </w:r>
            <w:r w:rsidR="00775A8F">
              <w:rPr>
                <w:noProof/>
                <w:webHidden/>
              </w:rPr>
              <w:tab/>
            </w:r>
            <w:r w:rsidR="00775A8F">
              <w:rPr>
                <w:noProof/>
                <w:webHidden/>
              </w:rPr>
              <w:fldChar w:fldCharType="begin"/>
            </w:r>
            <w:r w:rsidR="00775A8F">
              <w:rPr>
                <w:noProof/>
                <w:webHidden/>
              </w:rPr>
              <w:instrText xml:space="preserve"> PAGEREF _Toc41499517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76BAB6C3" w14:textId="51944887" w:rsidR="00775A8F" w:rsidRDefault="00B834A0">
          <w:pPr>
            <w:pStyle w:val="TDC2"/>
            <w:tabs>
              <w:tab w:val="right" w:leader="dot" w:pos="8296"/>
            </w:tabs>
            <w:rPr>
              <w:rFonts w:eastAsiaTheme="minorEastAsia"/>
              <w:noProof/>
              <w:color w:val="auto"/>
              <w:lang w:val="es-CO" w:eastAsia="es-CO"/>
            </w:rPr>
          </w:pPr>
          <w:hyperlink w:anchor="_Toc41499518" w:history="1">
            <w:r w:rsidR="00775A8F" w:rsidRPr="009C3CD7">
              <w:rPr>
                <w:rStyle w:val="Hipervnculo"/>
                <w:noProof/>
              </w:rPr>
              <w:t>CONFIGURACION DE LA APLICACIÓN</w:t>
            </w:r>
            <w:r w:rsidR="00775A8F">
              <w:rPr>
                <w:noProof/>
                <w:webHidden/>
              </w:rPr>
              <w:tab/>
            </w:r>
            <w:r w:rsidR="00775A8F">
              <w:rPr>
                <w:noProof/>
                <w:webHidden/>
              </w:rPr>
              <w:fldChar w:fldCharType="begin"/>
            </w:r>
            <w:r w:rsidR="00775A8F">
              <w:rPr>
                <w:noProof/>
                <w:webHidden/>
              </w:rPr>
              <w:instrText xml:space="preserve"> PAGEREF _Toc41499518 \h </w:instrText>
            </w:r>
            <w:r w:rsidR="00775A8F">
              <w:rPr>
                <w:noProof/>
                <w:webHidden/>
              </w:rPr>
            </w:r>
            <w:r w:rsidR="00775A8F">
              <w:rPr>
                <w:noProof/>
                <w:webHidden/>
              </w:rPr>
              <w:fldChar w:fldCharType="separate"/>
            </w:r>
            <w:r w:rsidR="00775A8F">
              <w:rPr>
                <w:noProof/>
                <w:webHidden/>
              </w:rPr>
              <w:t>2</w:t>
            </w:r>
            <w:r w:rsidR="00775A8F">
              <w:rPr>
                <w:noProof/>
                <w:webHidden/>
              </w:rPr>
              <w:fldChar w:fldCharType="end"/>
            </w:r>
          </w:hyperlink>
        </w:p>
        <w:p w14:paraId="751FF44E" w14:textId="74023CE4" w:rsidR="008524DA" w:rsidRDefault="008524DA">
          <w:r>
            <w:rPr>
              <w:b/>
              <w:bCs/>
            </w:rPr>
            <w:fldChar w:fldCharType="end"/>
          </w:r>
        </w:p>
      </w:sdtContent>
    </w:sdt>
    <w:p w14:paraId="376DFF13" w14:textId="0B269B4D" w:rsidR="008524DA" w:rsidRDefault="008524DA">
      <w:pPr>
        <w:rPr>
          <w:rFonts w:asciiTheme="majorHAnsi" w:eastAsiaTheme="majorEastAsia" w:hAnsiTheme="majorHAnsi" w:cstheme="majorBidi"/>
          <w:noProof/>
          <w:color w:val="374C80" w:themeColor="accent1" w:themeShade="BF"/>
          <w:sz w:val="32"/>
        </w:rPr>
      </w:pPr>
    </w:p>
    <w:p w14:paraId="63209789" w14:textId="77777777" w:rsidR="008524DA" w:rsidRDefault="008524DA">
      <w:pPr>
        <w:rPr>
          <w:rFonts w:asciiTheme="majorHAnsi" w:eastAsiaTheme="majorEastAsia" w:hAnsiTheme="majorHAnsi" w:cstheme="majorBidi"/>
          <w:noProof/>
          <w:color w:val="374C80" w:themeColor="accent1" w:themeShade="BF"/>
          <w:sz w:val="32"/>
        </w:rPr>
      </w:pPr>
    </w:p>
    <w:p w14:paraId="66CD81E7" w14:textId="3DD58B73" w:rsidR="00C6554A" w:rsidRDefault="00E708D8" w:rsidP="008524DA">
      <w:pPr>
        <w:pStyle w:val="Ttulo1"/>
      </w:pPr>
      <w:bookmarkStart w:id="0" w:name="_Toc41499503"/>
      <w:r w:rsidRPr="008524DA">
        <w:t>INTRODUCCIÓN</w:t>
      </w:r>
      <w:bookmarkEnd w:id="0"/>
    </w:p>
    <w:p w14:paraId="44538FD2" w14:textId="4C1D44E2" w:rsidR="00775A8F" w:rsidRDefault="00775A8F" w:rsidP="00775A8F">
      <w:pPr>
        <w:jc w:val="both"/>
      </w:pPr>
      <w:r>
        <w:t>Nota: El contenido del manual Técnico da por hecho que el usuario tiene conocimientos básicos de informática, por esta razón no se explicará ningún procedimiento respecto a la configuración de los equipos.</w:t>
      </w:r>
    </w:p>
    <w:p w14:paraId="19E8802D" w14:textId="5114E893" w:rsidR="00775A8F" w:rsidRPr="00775A8F" w:rsidRDefault="00775A8F" w:rsidP="00775A8F">
      <w:pPr>
        <w:jc w:val="both"/>
      </w:pPr>
    </w:p>
    <w:p w14:paraId="74FD7772" w14:textId="2A2B360E" w:rsidR="00C6554A" w:rsidRDefault="00E708D8" w:rsidP="008524DA">
      <w:pPr>
        <w:pStyle w:val="Ttulo1"/>
      </w:pPr>
      <w:bookmarkStart w:id="1" w:name="_Toc41499504"/>
      <w:r w:rsidRPr="008524DA">
        <w:t>OBJETIVO</w:t>
      </w:r>
      <w:bookmarkEnd w:id="1"/>
    </w:p>
    <w:p w14:paraId="56C58B14" w14:textId="2E992EA3" w:rsidR="00775A8F" w:rsidRPr="00775A8F" w:rsidRDefault="00775A8F" w:rsidP="00775A8F">
      <w:r>
        <w:t>Guiar a las personas encargadas de dar soporte a la aplicación web, a través de los artefactos de ingeniería de software generados en el desarrollo del aplicativo, hacia la correcta administración del Sistema de información.</w:t>
      </w:r>
    </w:p>
    <w:p w14:paraId="73C6C386" w14:textId="459EDDBC" w:rsidR="00E708D8" w:rsidRDefault="00E708D8" w:rsidP="008524DA">
      <w:pPr>
        <w:pStyle w:val="Ttulo1"/>
      </w:pPr>
      <w:bookmarkStart w:id="2" w:name="_Toc41499505"/>
      <w:r w:rsidRPr="008524DA">
        <w:lastRenderedPageBreak/>
        <w:t>A</w:t>
      </w:r>
      <w:r w:rsidR="00775A8F">
        <w:t>LCANCE</w:t>
      </w:r>
      <w:bookmarkEnd w:id="2"/>
    </w:p>
    <w:p w14:paraId="7AAD49D0" w14:textId="2BB519B7" w:rsidR="00775A8F" w:rsidRPr="00775A8F" w:rsidRDefault="00775A8F" w:rsidP="00775A8F">
      <w:r>
        <w:t xml:space="preserve">El documento será elaborado para los Técnicos, </w:t>
      </w:r>
      <w:r w:rsidR="00880EEF">
        <w:t>tecnólogos, i</w:t>
      </w:r>
      <w:r>
        <w:t>ngenieros de sistemas o personas con conocimiento en desarrollo de software, orientado a guiar el proceso de dar soporte al Sistema de Información</w:t>
      </w:r>
    </w:p>
    <w:p w14:paraId="602ACB61" w14:textId="45D3840F" w:rsidR="00E708D8" w:rsidRDefault="00E708D8" w:rsidP="008524DA">
      <w:pPr>
        <w:pStyle w:val="Ttulo1"/>
      </w:pPr>
      <w:bookmarkStart w:id="3" w:name="_Toc41499506"/>
      <w:r w:rsidRPr="008524DA">
        <w:t>U</w:t>
      </w:r>
      <w:r w:rsidR="00775A8F">
        <w:t>SUARIOS</w:t>
      </w:r>
      <w:bookmarkEnd w:id="3"/>
    </w:p>
    <w:p w14:paraId="5E7E1FF2" w14:textId="2FD59A55" w:rsidR="00775A8F" w:rsidRPr="00775A8F" w:rsidRDefault="00775A8F" w:rsidP="00775A8F">
      <w:r>
        <w:t>Se le llaman usuarios a las personas que pueden acceder al sistema.</w:t>
      </w:r>
    </w:p>
    <w:p w14:paraId="64B9452C" w14:textId="563FE086" w:rsidR="00E708D8" w:rsidRDefault="00775A8F" w:rsidP="00E708D8">
      <w:pPr>
        <w:pStyle w:val="Ttulo2"/>
      </w:pPr>
      <w:bookmarkStart w:id="4" w:name="_Toc41499507"/>
      <w:r>
        <w:t xml:space="preserve"> </w:t>
      </w:r>
      <w:r w:rsidR="00E708D8">
        <w:t>Invitados</w:t>
      </w:r>
      <w:bookmarkEnd w:id="4"/>
      <w:r>
        <w:t xml:space="preserve"> </w:t>
      </w:r>
    </w:p>
    <w:p w14:paraId="4958FC32" w14:textId="58402873" w:rsidR="00775A8F" w:rsidRPr="00775A8F" w:rsidRDefault="00775A8F" w:rsidP="00775A8F">
      <w:r>
        <w:t>Es el usuario que recibe la invitación por medio del aplicativo Quickgift este es será el encargado de diligenciar el formulario para confirmar la asistencia al evento</w:t>
      </w:r>
      <w:r w:rsidR="00AF17FD">
        <w:t xml:space="preserve"> del anfitrión.</w:t>
      </w:r>
    </w:p>
    <w:p w14:paraId="014F895E" w14:textId="1EF8418D" w:rsidR="00E708D8" w:rsidRDefault="00880EEF" w:rsidP="00E708D8">
      <w:pPr>
        <w:pStyle w:val="Ttulo2"/>
      </w:pPr>
      <w:bookmarkStart w:id="5" w:name="_Toc41499508"/>
      <w:r>
        <w:t>ADMINISTRADOR (</w:t>
      </w:r>
      <w:r w:rsidR="00E708D8">
        <w:t>Anfitrión)</w:t>
      </w:r>
      <w:bookmarkEnd w:id="5"/>
    </w:p>
    <w:p w14:paraId="58DE2267" w14:textId="690D7D4A" w:rsidR="00AF17FD" w:rsidRPr="00AF17FD" w:rsidRDefault="00AF17FD" w:rsidP="00AF17FD">
      <w:r>
        <w:t>Es el usuario que tendrá acceso a la información que el invitado ingrese para así poder manipular la información y usarla a su conveniencia.</w:t>
      </w:r>
    </w:p>
    <w:p w14:paraId="6D14C94F" w14:textId="4D200C1B" w:rsidR="00E708D8" w:rsidRDefault="00E708D8" w:rsidP="00E708D8">
      <w:pPr>
        <w:pStyle w:val="Ttulo1"/>
      </w:pPr>
      <w:bookmarkStart w:id="6" w:name="_Toc41499509"/>
      <w:r>
        <w:t>MODULOS</w:t>
      </w:r>
      <w:bookmarkEnd w:id="6"/>
    </w:p>
    <w:p w14:paraId="07251C24" w14:textId="77777777" w:rsidR="000647F1" w:rsidRDefault="000647F1" w:rsidP="00AF17FD">
      <w:pPr>
        <w:pStyle w:val="Ttulo2"/>
      </w:pPr>
      <w:bookmarkStart w:id="7" w:name="_Toc41499510"/>
    </w:p>
    <w:p w14:paraId="35B55018" w14:textId="77777777" w:rsidR="000647F1" w:rsidRDefault="000647F1" w:rsidP="00AF17FD">
      <w:pPr>
        <w:pStyle w:val="Ttulo2"/>
      </w:pPr>
    </w:p>
    <w:p w14:paraId="5D813180" w14:textId="4054EE11" w:rsidR="00AF17FD" w:rsidRDefault="008524DA" w:rsidP="00AF17FD">
      <w:pPr>
        <w:pStyle w:val="Ttulo2"/>
      </w:pPr>
      <w:r>
        <w:t>Modulo de invitado</w:t>
      </w:r>
      <w:bookmarkEnd w:id="7"/>
    </w:p>
    <w:p w14:paraId="2C44E080" w14:textId="26F6491D" w:rsidR="00522835" w:rsidRPr="00522835" w:rsidRDefault="00522835" w:rsidP="00522835">
      <w:r>
        <w:t xml:space="preserve"> En este  módulo pueden acceder los usuarios que tienen el permiso dado por el anfitrión y confirmar su asistencia.</w:t>
      </w:r>
    </w:p>
    <w:bookmarkStart w:id="8" w:name="_Toc41493342" w:displacedByCustomXml="next"/>
    <w:sdt>
      <w:sdtPr>
        <w:rPr>
          <w:rFonts w:asciiTheme="minorHAnsi" w:eastAsiaTheme="minorEastAsia" w:hAnsiTheme="minorHAnsi" w:cstheme="minorBidi"/>
          <w:b/>
          <w:i/>
          <w:noProof/>
          <w:color w:val="595959" w:themeColor="text1" w:themeTint="A6"/>
          <w:sz w:val="28"/>
          <w:szCs w:val="22"/>
        </w:rPr>
        <w:id w:val="1660650702"/>
        <w:placeholder>
          <w:docPart w:val="D17FB99D27B94A20AC1FD83044F31F44"/>
        </w:placeholder>
        <w15:appearance w15:val="hidden"/>
      </w:sdtPr>
      <w:sdtEndPr>
        <w:rPr>
          <w:rFonts w:eastAsiaTheme="minorHAnsi"/>
          <w:b w:val="0"/>
          <w:i w:val="0"/>
          <w:noProof w:val="0"/>
          <w:sz w:val="22"/>
        </w:rPr>
      </w:sdtEndPr>
      <w:sdtContent>
        <w:p w14:paraId="515FB221" w14:textId="77777777" w:rsidR="00522835" w:rsidRDefault="00AF17FD" w:rsidP="00AF17FD">
          <w:pPr>
            <w:pStyle w:val="Ttulo3"/>
            <w:rPr>
              <w:rStyle w:val="Ttulo3Car"/>
            </w:rPr>
          </w:pPr>
          <w:r w:rsidRPr="00AF17FD">
            <w:rPr>
              <w:rStyle w:val="Ttulo3Car"/>
            </w:rPr>
            <w:t>Ingreso a la plataforma Quickgift</w:t>
          </w:r>
          <w:bookmarkEnd w:id="8"/>
        </w:p>
        <w:p w14:paraId="7E426FB5" w14:textId="15DD524C" w:rsidR="00AF17FD" w:rsidRPr="00522835" w:rsidRDefault="00AF17FD" w:rsidP="00522835">
          <w:pPr>
            <w:rPr>
              <w:color w:val="7F7F7F" w:themeColor="text1" w:themeTint="80"/>
            </w:rPr>
          </w:pPr>
          <w:r w:rsidRPr="00522835">
            <w:rPr>
              <w:rStyle w:val="Ttulo3Car"/>
              <w:color w:val="7F7F7F" w:themeColor="text1" w:themeTint="80"/>
            </w:rPr>
            <w:t xml:space="preserve"> </w:t>
          </w:r>
          <w:r w:rsidR="00522835" w:rsidRPr="00522835">
            <w:rPr>
              <w:rStyle w:val="Ttulo3Car"/>
              <w:rFonts w:asciiTheme="minorHAnsi" w:hAnsiTheme="minorHAnsi"/>
              <w:color w:val="595959" w:themeColor="text1" w:themeTint="A6"/>
            </w:rPr>
            <w:t>El usuario invitado solo debe ingresar en el navegador la dirección del dominio en el que se encuentra ubicado el sistema</w:t>
          </w:r>
          <w:r w:rsidR="00522835">
            <w:rPr>
              <w:rStyle w:val="Ttulo3Car"/>
              <w:rFonts w:asciiTheme="minorHAnsi" w:hAnsiTheme="minorHAnsi"/>
              <w:color w:val="595959" w:themeColor="text1" w:themeTint="A6"/>
            </w:rPr>
            <w:t xml:space="preserve"> –www.</w:t>
          </w:r>
          <w:r w:rsidR="000647F1">
            <w:rPr>
              <w:rStyle w:val="Ttulo3Car"/>
              <w:rFonts w:asciiTheme="minorHAnsi" w:hAnsiTheme="minorHAnsi"/>
              <w:color w:val="595959" w:themeColor="text1" w:themeTint="A6"/>
            </w:rPr>
            <w:t>quickgift.ihostfull.com</w:t>
          </w:r>
          <w:r w:rsidR="00522835">
            <w:rPr>
              <w:rStyle w:val="Ttulo3Car"/>
              <w:rFonts w:asciiTheme="minorHAnsi" w:hAnsiTheme="minorHAnsi"/>
              <w:color w:val="595959" w:themeColor="text1" w:themeTint="A6"/>
            </w:rPr>
            <w:t>-</w:t>
          </w:r>
        </w:p>
        <w:p w14:paraId="1301BAC2" w14:textId="44665375" w:rsidR="007A2D71" w:rsidRPr="007A2D71" w:rsidRDefault="00AF17FD" w:rsidP="007A2D71">
          <w:pPr>
            <w:pStyle w:val="Ttulo3"/>
          </w:pPr>
          <w:bookmarkStart w:id="9" w:name="_Toc41493345"/>
          <w:r w:rsidRPr="00AF17FD">
            <w:rPr>
              <w:rStyle w:val="Ttulo2Car"/>
              <w:caps w:val="0"/>
              <w:color w:val="243255" w:themeColor="accent1" w:themeShade="7F"/>
            </w:rPr>
            <w:t>Formulario de asistencia del invitado</w:t>
          </w:r>
          <w:r w:rsidRPr="00AF17FD">
            <w:t>.</w:t>
          </w:r>
          <w:bookmarkEnd w:id="9"/>
        </w:p>
        <w:p w14:paraId="65B51449" w14:textId="24505D2C" w:rsidR="00AF17FD" w:rsidRDefault="000647F1" w:rsidP="00AF17FD">
          <w:r>
            <w:t>Este archivo sirve de formulario para que el usuario invitado pueda realizar su respectivo registro de datos y confirmación de invitación</w:t>
          </w:r>
        </w:p>
      </w:sdtContent>
    </w:sdt>
    <w:p w14:paraId="74AC2C79" w14:textId="77777777" w:rsidR="000647F1" w:rsidRDefault="000647F1" w:rsidP="00AF17FD"/>
    <w:p w14:paraId="0AD3725F" w14:textId="77777777" w:rsidR="000647F1" w:rsidRDefault="000647F1" w:rsidP="00AF17FD"/>
    <w:p w14:paraId="1E2DDEDE" w14:textId="77777777" w:rsidR="000647F1" w:rsidRDefault="000647F1" w:rsidP="00AF17FD"/>
    <w:p w14:paraId="11D33CB2" w14:textId="77777777" w:rsidR="000647F1" w:rsidRDefault="000647F1" w:rsidP="00AF17FD"/>
    <w:p w14:paraId="6FCC2E9C" w14:textId="77777777" w:rsidR="000647F1" w:rsidRPr="00AF17FD" w:rsidRDefault="000647F1" w:rsidP="00AF17FD"/>
    <w:p w14:paraId="55DAAE3D" w14:textId="613C4A26" w:rsidR="008524DA" w:rsidRDefault="008524DA" w:rsidP="008524DA">
      <w:pPr>
        <w:pStyle w:val="Ttulo2"/>
      </w:pPr>
      <w:bookmarkStart w:id="10" w:name="_Toc41499511"/>
      <w:r>
        <w:lastRenderedPageBreak/>
        <w:t>Módulo de Administrador</w:t>
      </w:r>
      <w:bookmarkEnd w:id="10"/>
    </w:p>
    <w:p w14:paraId="3A1339B3" w14:textId="6CD76440" w:rsidR="000647F1" w:rsidRPr="000647F1" w:rsidRDefault="000647F1" w:rsidP="000647F1">
      <w:r>
        <w:t>En este módulo podrán ingresar los usuarios tipo administrador (anfitrión), cuyo registro es responsabilidad del administrador de bases de datos del sistema.</w:t>
      </w:r>
    </w:p>
    <w:p w14:paraId="491CC733" w14:textId="4A2ED5F5" w:rsidR="007A2D71" w:rsidRDefault="007A2D71" w:rsidP="007A2D71">
      <w:pPr>
        <w:pStyle w:val="Ttulo3"/>
        <w:rPr>
          <w:noProof/>
        </w:rPr>
      </w:pPr>
      <w:bookmarkStart w:id="11" w:name="_Toc41493351"/>
      <w:r w:rsidRPr="002F18DD">
        <w:rPr>
          <w:noProof/>
        </w:rPr>
        <w:t>Ingreso al módulo administrador</w:t>
      </w:r>
      <w:bookmarkEnd w:id="11"/>
    </w:p>
    <w:p w14:paraId="0D67F775" w14:textId="5BD3A42A" w:rsidR="000647F1" w:rsidRPr="000647F1" w:rsidRDefault="000647F1" w:rsidP="000647F1">
      <w:r>
        <w:t>Al usuario administrador (anfitrión) se le dará un usuario y contraseña con el que podrá i</w:t>
      </w:r>
      <w:r w:rsidR="001C5EFD">
        <w:t>ngresar a un link ajeno al L</w:t>
      </w:r>
      <w:r>
        <w:t>andpage del sistema</w:t>
      </w:r>
      <w:r w:rsidR="001C5EFD">
        <w:t>.</w:t>
      </w:r>
    </w:p>
    <w:p w14:paraId="09E0DAB4" w14:textId="77777777" w:rsidR="007A2D71" w:rsidRDefault="007A2D71" w:rsidP="007A2D71">
      <w:pPr>
        <w:pStyle w:val="Ttulo3"/>
        <w:rPr>
          <w:noProof/>
        </w:rPr>
      </w:pPr>
      <w:bookmarkStart w:id="12" w:name="_Toc41493352"/>
      <w:r w:rsidRPr="002F18DD">
        <w:rPr>
          <w:noProof/>
        </w:rPr>
        <w:t>Menú Admin</w:t>
      </w:r>
      <w:bookmarkEnd w:id="12"/>
    </w:p>
    <w:p w14:paraId="614DD8DD" w14:textId="1D845187" w:rsidR="001C5EFD" w:rsidRPr="001C5EFD" w:rsidRDefault="009E6D0E" w:rsidP="001C5EFD">
      <w:r>
        <w:t>El administrador o anfitrión podrá encontrar en el menú admin, una barra de navegabilidad que le permitirá consultar y agregar la información correspondiente a su evento, tales como: Consulta de invitados, invitados que ya hayan confirmado y no, como el registro de regalos.</w:t>
      </w:r>
    </w:p>
    <w:p w14:paraId="4AD981E6" w14:textId="77777777" w:rsidR="007A2D71" w:rsidRDefault="007A2D71" w:rsidP="007A2D71">
      <w:pPr>
        <w:pStyle w:val="Ttulo3"/>
        <w:rPr>
          <w:noProof/>
        </w:rPr>
      </w:pPr>
      <w:bookmarkStart w:id="13" w:name="_Toc41493353"/>
      <w:r w:rsidRPr="002F18DD">
        <w:rPr>
          <w:noProof/>
        </w:rPr>
        <w:t>Adjuntar Regalo</w:t>
      </w:r>
      <w:bookmarkEnd w:id="13"/>
    </w:p>
    <w:p w14:paraId="037D0C25" w14:textId="05CA987F" w:rsidR="00FB5F73" w:rsidRPr="00FB5F73" w:rsidRDefault="00FB5F73" w:rsidP="00FB5F73">
      <w:r>
        <w:t xml:space="preserve">Este formulario será donde el usuario </w:t>
      </w:r>
      <w:proofErr w:type="gramStart"/>
      <w:r>
        <w:t>administrador ,</w:t>
      </w:r>
      <w:proofErr w:type="gramEnd"/>
      <w:r>
        <w:t xml:space="preserve"> podrá registrar las imágenes de su repositorio local a la base de datos del sistema en formato BLOOP de mysql.</w:t>
      </w:r>
    </w:p>
    <w:p w14:paraId="0ADE2129" w14:textId="06AACD82" w:rsidR="007A2D71" w:rsidRPr="007A2D71" w:rsidRDefault="007A2D71" w:rsidP="007A2D71">
      <w:pPr>
        <w:pStyle w:val="Ttulo3"/>
        <w:rPr>
          <w:bCs/>
          <w:noProof/>
        </w:rPr>
      </w:pPr>
      <w:bookmarkStart w:id="14" w:name="_Toc41493354"/>
      <w:r w:rsidRPr="002F18DD">
        <w:rPr>
          <w:bCs/>
          <w:noProof/>
        </w:rPr>
        <w:t>Cerrar Sesión</w:t>
      </w:r>
      <w:bookmarkEnd w:id="14"/>
    </w:p>
    <w:p w14:paraId="60F58F96" w14:textId="47924A07" w:rsidR="008524DA" w:rsidRDefault="008524DA" w:rsidP="008524DA"/>
    <w:p w14:paraId="4848EDFE" w14:textId="77777777" w:rsidR="00FB5F73" w:rsidRDefault="00FB5F73" w:rsidP="008524DA"/>
    <w:p w14:paraId="30DF0968" w14:textId="77777777" w:rsidR="00FB5F73" w:rsidRDefault="00FB5F73" w:rsidP="008524DA"/>
    <w:p w14:paraId="7778B657" w14:textId="77777777" w:rsidR="00FB5F73" w:rsidRDefault="00FB5F73" w:rsidP="008524DA"/>
    <w:p w14:paraId="6CF82675" w14:textId="77777777" w:rsidR="00FB5F73" w:rsidRDefault="00FB5F73" w:rsidP="008524DA"/>
    <w:p w14:paraId="06E84447" w14:textId="77777777" w:rsidR="00FB5F73" w:rsidRDefault="00FB5F73" w:rsidP="008524DA"/>
    <w:p w14:paraId="17900F51" w14:textId="77777777" w:rsidR="00FB5F73" w:rsidRDefault="00FB5F73" w:rsidP="008524DA"/>
    <w:p w14:paraId="0CA860C2" w14:textId="77777777" w:rsidR="00FB5F73" w:rsidRDefault="00FB5F73" w:rsidP="008524DA"/>
    <w:p w14:paraId="3294AD26" w14:textId="77777777" w:rsidR="00FB5F73" w:rsidRDefault="00FB5F73" w:rsidP="008524DA"/>
    <w:p w14:paraId="0CC346E7" w14:textId="77777777" w:rsidR="00FB5F73" w:rsidRDefault="00FB5F73" w:rsidP="008524DA"/>
    <w:p w14:paraId="4AE09949" w14:textId="77777777" w:rsidR="0063473F" w:rsidRDefault="0063473F" w:rsidP="008524DA">
      <w:pPr>
        <w:pStyle w:val="Ttulo1"/>
      </w:pPr>
      <w:bookmarkStart w:id="15" w:name="_Toc41499512"/>
    </w:p>
    <w:p w14:paraId="25657384" w14:textId="77777777" w:rsidR="0063473F" w:rsidRDefault="0063473F" w:rsidP="008524DA">
      <w:pPr>
        <w:pStyle w:val="Ttulo1"/>
      </w:pPr>
    </w:p>
    <w:p w14:paraId="400D5B4E" w14:textId="77777777" w:rsidR="0063473F" w:rsidRDefault="0063473F" w:rsidP="008524DA">
      <w:pPr>
        <w:pStyle w:val="Ttulo1"/>
      </w:pPr>
    </w:p>
    <w:p w14:paraId="522ED4E5" w14:textId="17D6D102" w:rsidR="008524DA" w:rsidRDefault="00775A8F" w:rsidP="008524DA">
      <w:pPr>
        <w:pStyle w:val="Ttulo1"/>
      </w:pPr>
      <w:r>
        <w:t>CONTENIDO TÉCNICO DEL SISTEMA</w:t>
      </w:r>
      <w:bookmarkEnd w:id="15"/>
    </w:p>
    <w:p w14:paraId="0EC6B082" w14:textId="684E3283" w:rsidR="008524DA" w:rsidRDefault="008524DA" w:rsidP="008524DA">
      <w:pPr>
        <w:pStyle w:val="Ttulo2"/>
      </w:pPr>
      <w:bookmarkStart w:id="16" w:name="_Toc41499513"/>
      <w:r>
        <w:t>Diagrama de casos de uso</w:t>
      </w:r>
      <w:bookmarkEnd w:id="16"/>
    </w:p>
    <w:p w14:paraId="5B749CB2" w14:textId="77777777" w:rsidR="0063473F" w:rsidRPr="0063473F" w:rsidRDefault="0063473F" w:rsidP="0063473F"/>
    <w:p w14:paraId="1AF4A8BA" w14:textId="4BAD63B9" w:rsidR="008524DA" w:rsidRDefault="008524DA" w:rsidP="008524DA">
      <w:pPr>
        <w:pStyle w:val="Ttulo2"/>
      </w:pPr>
      <w:bookmarkStart w:id="17" w:name="_Toc41499514"/>
      <w:r w:rsidRPr="008524DA">
        <w:t>Especificación de caso de uso</w:t>
      </w:r>
      <w:bookmarkEnd w:id="17"/>
    </w:p>
    <w:p w14:paraId="5FCE01C7" w14:textId="77777777" w:rsidR="0063473F" w:rsidRPr="0063473F" w:rsidRDefault="0063473F" w:rsidP="0063473F"/>
    <w:p w14:paraId="55D796C8" w14:textId="3C25DB39" w:rsidR="008524DA" w:rsidRDefault="008524DA" w:rsidP="008524DA">
      <w:pPr>
        <w:pStyle w:val="Ttulo2"/>
      </w:pPr>
      <w:bookmarkStart w:id="18" w:name="_Toc41499515"/>
      <w:r w:rsidRPr="008524DA">
        <w:t>Modelo entidad relación</w:t>
      </w:r>
      <w:bookmarkEnd w:id="18"/>
    </w:p>
    <w:p w14:paraId="0050423A" w14:textId="77777777" w:rsidR="0063473F" w:rsidRPr="0063473F" w:rsidRDefault="0063473F" w:rsidP="0063473F"/>
    <w:p w14:paraId="05B3ABB6" w14:textId="74A528DA" w:rsidR="008524DA" w:rsidRDefault="008524DA" w:rsidP="008524DA">
      <w:pPr>
        <w:pStyle w:val="Ttulo2"/>
      </w:pPr>
      <w:bookmarkStart w:id="19" w:name="_Toc41499517"/>
      <w:r w:rsidRPr="008524DA">
        <w:t>REQUERIMIENTOS DE SOFTAWRE</w:t>
      </w:r>
      <w:bookmarkEnd w:id="19"/>
    </w:p>
    <w:p w14:paraId="697BC4D4" w14:textId="77777777" w:rsidR="0063473F" w:rsidRPr="0063473F" w:rsidRDefault="0063473F" w:rsidP="0063473F"/>
    <w:p w14:paraId="7F1D2E4D" w14:textId="54FCE891" w:rsidR="008524DA" w:rsidRPr="008524DA" w:rsidRDefault="008524DA" w:rsidP="008524DA">
      <w:pPr>
        <w:pStyle w:val="Ttulo2"/>
      </w:pPr>
      <w:bookmarkStart w:id="20" w:name="_Toc41499518"/>
      <w:r w:rsidRPr="008524DA">
        <w:t>CONFIGURACION DE LA APLICACIÓN</w:t>
      </w:r>
      <w:bookmarkEnd w:id="20"/>
    </w:p>
    <w:p w14:paraId="6903A3BC" w14:textId="77777777" w:rsidR="008524DA" w:rsidRPr="008524DA" w:rsidRDefault="008524DA" w:rsidP="008524DA"/>
    <w:p w14:paraId="3F9C456F" w14:textId="77777777" w:rsidR="008524DA" w:rsidRPr="008524DA" w:rsidRDefault="008524DA" w:rsidP="008524DA"/>
    <w:p w14:paraId="138CCD47" w14:textId="6D50AF4E" w:rsidR="00E708D8" w:rsidRPr="00E708D8" w:rsidRDefault="00E708D8" w:rsidP="00E708D8">
      <w:pPr>
        <w:pStyle w:val="Ttulo2"/>
      </w:pPr>
    </w:p>
    <w:p w14:paraId="088B5486" w14:textId="77777777" w:rsidR="00E708D8" w:rsidRPr="00E708D8" w:rsidRDefault="00E708D8" w:rsidP="00E708D8"/>
    <w:p w14:paraId="16E0B705" w14:textId="77777777" w:rsidR="00E708D8" w:rsidRPr="00E708D8" w:rsidRDefault="00E708D8" w:rsidP="00E708D8"/>
    <w:p w14:paraId="3066D6A6" w14:textId="091392C7" w:rsidR="002C74C0" w:rsidRDefault="00B834A0">
      <w:pPr>
        <w:rPr>
          <w:noProof/>
        </w:rPr>
      </w:pPr>
    </w:p>
    <w:p w14:paraId="21BCC94D" w14:textId="77777777" w:rsidR="00274B90" w:rsidRDefault="00274B90">
      <w:pPr>
        <w:rPr>
          <w:noProof/>
        </w:rPr>
      </w:pPr>
    </w:p>
    <w:p w14:paraId="628350FC" w14:textId="77777777" w:rsidR="00274B90" w:rsidRDefault="00274B90">
      <w:pPr>
        <w:rPr>
          <w:noProof/>
        </w:rPr>
      </w:pPr>
    </w:p>
    <w:p w14:paraId="62C6AE5C" w14:textId="7B1BDEF4" w:rsidR="00274B90" w:rsidRDefault="00274B90">
      <w:pPr>
        <w:rPr>
          <w:noProof/>
        </w:rPr>
      </w:pPr>
    </w:p>
    <w:p w14:paraId="305B6123" w14:textId="77777777" w:rsidR="00274B90" w:rsidRPr="00274B90" w:rsidRDefault="00274B90" w:rsidP="00274B90"/>
    <w:p w14:paraId="6B763337" w14:textId="77777777" w:rsidR="00274B90" w:rsidRPr="00274B90" w:rsidRDefault="00274B90" w:rsidP="00274B90"/>
    <w:p w14:paraId="47D9603D" w14:textId="77777777" w:rsidR="00274B90" w:rsidRPr="00274B90" w:rsidRDefault="00274B90" w:rsidP="00274B90"/>
    <w:p w14:paraId="3D4D0086" w14:textId="77777777" w:rsidR="00274B90" w:rsidRPr="00274B90" w:rsidRDefault="00274B90" w:rsidP="00274B90"/>
    <w:p w14:paraId="528185C4" w14:textId="77777777" w:rsidR="00274B90" w:rsidRPr="00274B90" w:rsidRDefault="00274B90" w:rsidP="00274B90"/>
    <w:p w14:paraId="7745272E" w14:textId="4DF58DA3" w:rsidR="00274B90" w:rsidRDefault="00274B90" w:rsidP="00274B90"/>
    <w:p w14:paraId="60479375" w14:textId="34F0E943" w:rsidR="00274B90" w:rsidRDefault="00274B90" w:rsidP="00274B90">
      <w:pPr>
        <w:tabs>
          <w:tab w:val="left" w:pos="2655"/>
        </w:tabs>
      </w:pPr>
      <w:r>
        <w:lastRenderedPageBreak/>
        <w:tab/>
      </w:r>
    </w:p>
    <w:p w14:paraId="19318F8D" w14:textId="77777777" w:rsidR="00274B90" w:rsidRDefault="00274B90" w:rsidP="00274B90">
      <w:pPr>
        <w:tabs>
          <w:tab w:val="left" w:pos="2655"/>
        </w:tabs>
      </w:pPr>
    </w:p>
    <w:p w14:paraId="1D5CD064" w14:textId="77777777" w:rsidR="00274B90" w:rsidRDefault="00274B90" w:rsidP="00274B90">
      <w:pPr>
        <w:tabs>
          <w:tab w:val="left" w:pos="2655"/>
        </w:tabs>
      </w:pPr>
    </w:p>
    <w:p w14:paraId="0CB360B3" w14:textId="77777777" w:rsidR="00274B90" w:rsidRDefault="00274B90" w:rsidP="00274B90">
      <w:pPr>
        <w:tabs>
          <w:tab w:val="left" w:pos="2655"/>
        </w:tabs>
      </w:pPr>
    </w:p>
    <w:p w14:paraId="58917ABC" w14:textId="77777777" w:rsidR="00274B90" w:rsidRDefault="00274B90" w:rsidP="00274B90">
      <w:pPr>
        <w:tabs>
          <w:tab w:val="left" w:pos="2655"/>
        </w:tabs>
      </w:pPr>
    </w:p>
    <w:p w14:paraId="601E519E" w14:textId="77777777" w:rsidR="00274B90" w:rsidRDefault="00274B90" w:rsidP="00274B90">
      <w:pPr>
        <w:tabs>
          <w:tab w:val="left" w:pos="2655"/>
        </w:tabs>
      </w:pPr>
    </w:p>
    <w:p w14:paraId="062DF3A4" w14:textId="77777777" w:rsidR="00274B90" w:rsidRDefault="00274B90" w:rsidP="00274B90">
      <w:pPr>
        <w:tabs>
          <w:tab w:val="left" w:pos="2655"/>
        </w:tabs>
      </w:pPr>
    </w:p>
    <w:p w14:paraId="3E8D438D" w14:textId="77777777" w:rsidR="00274B90" w:rsidRDefault="00274B90" w:rsidP="00274B90">
      <w:pPr>
        <w:pStyle w:val="Ttulo2"/>
      </w:pPr>
      <w:r>
        <w:t>Diagrama de casos de uso</w:t>
      </w:r>
    </w:p>
    <w:p w14:paraId="53CBB63E" w14:textId="77777777" w:rsidR="00274B90" w:rsidRDefault="00274B90" w:rsidP="00274B90"/>
    <w:p w14:paraId="491B418A" w14:textId="77777777" w:rsidR="00274B90" w:rsidRPr="00274B90" w:rsidRDefault="00274B90" w:rsidP="00274B90"/>
    <w:p w14:paraId="2BE89ADE" w14:textId="61B9068B" w:rsidR="00274B90" w:rsidRDefault="00274B90" w:rsidP="00274B90">
      <w:pPr>
        <w:tabs>
          <w:tab w:val="left" w:pos="2655"/>
        </w:tabs>
      </w:pPr>
      <w:r>
        <w:rPr>
          <w:noProof/>
          <w:lang w:val="es-CO" w:eastAsia="es-CO"/>
        </w:rPr>
        <w:drawing>
          <wp:inline distT="0" distB="0" distL="0" distR="0" wp14:anchorId="123CDB11" wp14:editId="260E52C4">
            <wp:extent cx="6492875" cy="4486275"/>
            <wp:effectExtent l="0" t="0" r="317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shower.jpg"/>
                    <pic:cNvPicPr/>
                  </pic:nvPicPr>
                  <pic:blipFill>
                    <a:blip r:embed="rId9">
                      <a:extLst>
                        <a:ext uri="{28A0092B-C50C-407E-A947-70E740481C1C}">
                          <a14:useLocalDpi xmlns:a14="http://schemas.microsoft.com/office/drawing/2010/main" val="0"/>
                        </a:ext>
                      </a:extLst>
                    </a:blip>
                    <a:stretch>
                      <a:fillRect/>
                    </a:stretch>
                  </pic:blipFill>
                  <pic:spPr>
                    <a:xfrm>
                      <a:off x="0" y="0"/>
                      <a:ext cx="6496369" cy="4488689"/>
                    </a:xfrm>
                    <a:prstGeom prst="rect">
                      <a:avLst/>
                    </a:prstGeom>
                  </pic:spPr>
                </pic:pic>
              </a:graphicData>
            </a:graphic>
          </wp:inline>
        </w:drawing>
      </w:r>
    </w:p>
    <w:p w14:paraId="158A0AA5" w14:textId="77777777" w:rsidR="00274B90" w:rsidRDefault="00274B90" w:rsidP="00274B90">
      <w:pPr>
        <w:tabs>
          <w:tab w:val="left" w:pos="2655"/>
        </w:tabs>
      </w:pPr>
    </w:p>
    <w:p w14:paraId="1087C64E" w14:textId="77777777" w:rsidR="00274B90" w:rsidRDefault="00274B90" w:rsidP="00274B90">
      <w:pPr>
        <w:tabs>
          <w:tab w:val="left" w:pos="2655"/>
        </w:tabs>
      </w:pPr>
    </w:p>
    <w:p w14:paraId="4F69C46D" w14:textId="77777777" w:rsidR="00274B90" w:rsidRDefault="00274B90" w:rsidP="00274B90">
      <w:pPr>
        <w:tabs>
          <w:tab w:val="left" w:pos="2655"/>
        </w:tabs>
      </w:pPr>
    </w:p>
    <w:p w14:paraId="27A15940" w14:textId="77777777" w:rsidR="00274B90" w:rsidRDefault="00274B90" w:rsidP="00274B90">
      <w:pPr>
        <w:tabs>
          <w:tab w:val="left" w:pos="2655"/>
        </w:tabs>
      </w:pPr>
    </w:p>
    <w:p w14:paraId="73E9A2F2" w14:textId="77777777" w:rsidR="00274B90" w:rsidRDefault="00274B90" w:rsidP="00274B90">
      <w:pPr>
        <w:tabs>
          <w:tab w:val="left" w:pos="2655"/>
        </w:tabs>
      </w:pPr>
    </w:p>
    <w:p w14:paraId="651D0EAE" w14:textId="77777777" w:rsidR="00274B90" w:rsidRDefault="00274B90" w:rsidP="00274B90">
      <w:pPr>
        <w:tabs>
          <w:tab w:val="left" w:pos="2655"/>
        </w:tabs>
      </w:pPr>
    </w:p>
    <w:p w14:paraId="26C9114A" w14:textId="77777777" w:rsidR="00274B90" w:rsidRDefault="00274B90" w:rsidP="00274B90">
      <w:pPr>
        <w:tabs>
          <w:tab w:val="left" w:pos="2655"/>
        </w:tabs>
      </w:pPr>
    </w:p>
    <w:p w14:paraId="0AA902D3" w14:textId="77777777" w:rsidR="00274B90" w:rsidRDefault="00274B90" w:rsidP="00274B90">
      <w:pPr>
        <w:tabs>
          <w:tab w:val="left" w:pos="2655"/>
        </w:tabs>
      </w:pPr>
    </w:p>
    <w:p w14:paraId="10DE224F" w14:textId="77777777" w:rsidR="00274B90" w:rsidRDefault="00274B90" w:rsidP="00274B90">
      <w:pPr>
        <w:tabs>
          <w:tab w:val="left" w:pos="2655"/>
        </w:tabs>
      </w:pPr>
    </w:p>
    <w:p w14:paraId="34D6F961" w14:textId="77777777" w:rsidR="00274B90" w:rsidRDefault="00274B90" w:rsidP="00274B90">
      <w:pPr>
        <w:tabs>
          <w:tab w:val="left" w:pos="2655"/>
        </w:tabs>
      </w:pPr>
    </w:p>
    <w:p w14:paraId="3629DF6C" w14:textId="77777777" w:rsidR="00274B90" w:rsidRDefault="00274B90" w:rsidP="00274B90">
      <w:pPr>
        <w:tabs>
          <w:tab w:val="left" w:pos="2655"/>
        </w:tabs>
      </w:pPr>
    </w:p>
    <w:p w14:paraId="7F6CFC43" w14:textId="77777777" w:rsidR="00274B90" w:rsidRDefault="00274B90" w:rsidP="00274B90">
      <w:pPr>
        <w:tabs>
          <w:tab w:val="left" w:pos="2655"/>
        </w:tabs>
      </w:pPr>
    </w:p>
    <w:p w14:paraId="131681DD" w14:textId="77777777" w:rsidR="00274B90" w:rsidRDefault="00274B90" w:rsidP="00274B90">
      <w:pPr>
        <w:tabs>
          <w:tab w:val="left" w:pos="2655"/>
        </w:tabs>
      </w:pPr>
    </w:p>
    <w:p w14:paraId="2483150F" w14:textId="77777777" w:rsidR="00274B90" w:rsidRDefault="00274B90" w:rsidP="00274B90">
      <w:pPr>
        <w:tabs>
          <w:tab w:val="left" w:pos="2655"/>
        </w:tabs>
      </w:pPr>
    </w:p>
    <w:p w14:paraId="434EC665" w14:textId="77777777" w:rsidR="00274B90" w:rsidRDefault="00274B90" w:rsidP="00274B90">
      <w:pPr>
        <w:pStyle w:val="Ttulo2"/>
      </w:pPr>
      <w:r w:rsidRPr="008524DA">
        <w:t>Especificación de caso de uso</w:t>
      </w:r>
    </w:p>
    <w:p w14:paraId="43CF50D6" w14:textId="77777777" w:rsidR="00274B90" w:rsidRDefault="00274B90" w:rsidP="00274B90">
      <w:pPr>
        <w:tabs>
          <w:tab w:val="left" w:pos="2655"/>
        </w:tabs>
      </w:pPr>
    </w:p>
    <w:p w14:paraId="035D0BEB" w14:textId="3DBA6508" w:rsidR="00274B90" w:rsidRDefault="00274B90" w:rsidP="00274B90">
      <w:pPr>
        <w:tabs>
          <w:tab w:val="left" w:pos="2655"/>
        </w:tabs>
      </w:pPr>
      <w:r>
        <w:rPr>
          <w:noProof/>
          <w:lang w:val="es-CO" w:eastAsia="es-CO"/>
        </w:rPr>
        <w:drawing>
          <wp:inline distT="0" distB="0" distL="0" distR="0" wp14:anchorId="32C2ADDD" wp14:editId="0B2E8088">
            <wp:extent cx="5274310" cy="3939540"/>
            <wp:effectExtent l="0" t="0" r="2540" b="3810"/>
            <wp:docPr id="4" name="Imagen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extendido.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39540"/>
                    </a:xfrm>
                    <a:prstGeom prst="rect">
                      <a:avLst/>
                    </a:prstGeom>
                  </pic:spPr>
                </pic:pic>
              </a:graphicData>
            </a:graphic>
          </wp:inline>
        </w:drawing>
      </w:r>
    </w:p>
    <w:p w14:paraId="239EF89C" w14:textId="77777777" w:rsidR="00274B90" w:rsidRDefault="00274B90" w:rsidP="00274B90">
      <w:pPr>
        <w:tabs>
          <w:tab w:val="left" w:pos="2655"/>
        </w:tabs>
      </w:pPr>
    </w:p>
    <w:p w14:paraId="0D9228A3" w14:textId="77777777" w:rsidR="00A80C4E" w:rsidRDefault="00A80C4E" w:rsidP="00274B90">
      <w:pPr>
        <w:tabs>
          <w:tab w:val="left" w:pos="2655"/>
        </w:tabs>
      </w:pPr>
    </w:p>
    <w:p w14:paraId="356A0FB7" w14:textId="77777777" w:rsidR="00A80C4E" w:rsidRDefault="00A80C4E" w:rsidP="00274B90">
      <w:pPr>
        <w:tabs>
          <w:tab w:val="left" w:pos="2655"/>
        </w:tabs>
      </w:pPr>
    </w:p>
    <w:p w14:paraId="40E9A28B" w14:textId="729BBA42" w:rsidR="00A80C4E" w:rsidRDefault="0063473F" w:rsidP="00274B90">
      <w:pPr>
        <w:tabs>
          <w:tab w:val="left" w:pos="2655"/>
        </w:tabs>
      </w:pPr>
      <w:r>
        <w:rPr>
          <w:noProof/>
          <w:lang w:val="es-CO" w:eastAsia="es-CO"/>
        </w:rPr>
        <w:drawing>
          <wp:inline distT="0" distB="0" distL="0" distR="0" wp14:anchorId="5B4571E8" wp14:editId="501EF8A0">
            <wp:extent cx="5274310" cy="5100955"/>
            <wp:effectExtent l="0" t="0" r="254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b.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5100955"/>
                    </a:xfrm>
                    <a:prstGeom prst="rect">
                      <a:avLst/>
                    </a:prstGeom>
                  </pic:spPr>
                </pic:pic>
              </a:graphicData>
            </a:graphic>
          </wp:inline>
        </w:drawing>
      </w:r>
    </w:p>
    <w:p w14:paraId="5E0D77C6" w14:textId="3CB4AFBF" w:rsidR="00A80C4E" w:rsidRDefault="0063473F" w:rsidP="00274B90">
      <w:pPr>
        <w:tabs>
          <w:tab w:val="left" w:pos="2655"/>
        </w:tabs>
      </w:pPr>
      <w:r>
        <w:rPr>
          <w:noProof/>
          <w:lang w:val="es-CO" w:eastAsia="es-CO"/>
        </w:rPr>
        <w:lastRenderedPageBreak/>
        <w:drawing>
          <wp:inline distT="0" distB="0" distL="0" distR="0" wp14:anchorId="7AC710DE" wp14:editId="21F4C8EE">
            <wp:extent cx="5274310" cy="444754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b.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447540"/>
                    </a:xfrm>
                    <a:prstGeom prst="rect">
                      <a:avLst/>
                    </a:prstGeom>
                  </pic:spPr>
                </pic:pic>
              </a:graphicData>
            </a:graphic>
          </wp:inline>
        </w:drawing>
      </w:r>
    </w:p>
    <w:p w14:paraId="45B8D97F" w14:textId="77777777" w:rsidR="00A80C4E" w:rsidRDefault="00A80C4E" w:rsidP="00274B90">
      <w:pPr>
        <w:tabs>
          <w:tab w:val="left" w:pos="2655"/>
        </w:tabs>
      </w:pPr>
    </w:p>
    <w:p w14:paraId="0448DAD0" w14:textId="445AE37C" w:rsidR="0063473F" w:rsidRDefault="0063473F" w:rsidP="00274B90">
      <w:pPr>
        <w:tabs>
          <w:tab w:val="left" w:pos="2655"/>
        </w:tabs>
      </w:pPr>
      <w:r>
        <w:rPr>
          <w:noProof/>
          <w:lang w:val="es-CO" w:eastAsia="es-CO"/>
        </w:rPr>
        <w:drawing>
          <wp:inline distT="0" distB="0" distL="0" distR="0" wp14:anchorId="6DD5F565" wp14:editId="1BA7E14C">
            <wp:extent cx="5274310" cy="348742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b.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487420"/>
                    </a:xfrm>
                    <a:prstGeom prst="rect">
                      <a:avLst/>
                    </a:prstGeom>
                  </pic:spPr>
                </pic:pic>
              </a:graphicData>
            </a:graphic>
          </wp:inline>
        </w:drawing>
      </w:r>
    </w:p>
    <w:p w14:paraId="127AE5FF" w14:textId="013EEC04" w:rsidR="0063473F" w:rsidRDefault="0063473F" w:rsidP="00274B90">
      <w:pPr>
        <w:tabs>
          <w:tab w:val="left" w:pos="2655"/>
        </w:tabs>
      </w:pPr>
      <w:r>
        <w:rPr>
          <w:noProof/>
          <w:lang w:val="es-CO" w:eastAsia="es-CO"/>
        </w:rPr>
        <w:lastRenderedPageBreak/>
        <w:drawing>
          <wp:inline distT="0" distB="0" distL="0" distR="0" wp14:anchorId="65F10362" wp14:editId="370B62F8">
            <wp:extent cx="5274310" cy="35858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b.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585845"/>
                    </a:xfrm>
                    <a:prstGeom prst="rect">
                      <a:avLst/>
                    </a:prstGeom>
                  </pic:spPr>
                </pic:pic>
              </a:graphicData>
            </a:graphic>
          </wp:inline>
        </w:drawing>
      </w:r>
    </w:p>
    <w:p w14:paraId="60A711DE" w14:textId="77777777" w:rsidR="0063473F" w:rsidRDefault="0063473F" w:rsidP="0063473F">
      <w:pPr>
        <w:pStyle w:val="Ttulo2"/>
      </w:pPr>
    </w:p>
    <w:p w14:paraId="04656365" w14:textId="77777777" w:rsidR="0063473F" w:rsidRDefault="0063473F" w:rsidP="0063473F">
      <w:pPr>
        <w:pStyle w:val="Ttulo2"/>
      </w:pPr>
    </w:p>
    <w:p w14:paraId="0C3B793F" w14:textId="77777777" w:rsidR="0063473F" w:rsidRDefault="0063473F" w:rsidP="0063473F">
      <w:pPr>
        <w:pStyle w:val="Ttulo2"/>
      </w:pPr>
      <w:r w:rsidRPr="008524DA">
        <w:t>Modelo entidad relación</w:t>
      </w:r>
    </w:p>
    <w:p w14:paraId="205F7D26" w14:textId="5D929D73" w:rsidR="0063473F" w:rsidRPr="0063473F" w:rsidRDefault="0063473F" w:rsidP="0063473F">
      <w:r>
        <w:rPr>
          <w:noProof/>
          <w:lang w:val="es-CO" w:eastAsia="es-CO"/>
        </w:rPr>
        <w:drawing>
          <wp:inline distT="0" distB="0" distL="0" distR="0" wp14:anchorId="5CAF311F" wp14:editId="188DABD6">
            <wp:extent cx="5274310" cy="418719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187190"/>
                    </a:xfrm>
                    <a:prstGeom prst="rect">
                      <a:avLst/>
                    </a:prstGeom>
                  </pic:spPr>
                </pic:pic>
              </a:graphicData>
            </a:graphic>
          </wp:inline>
        </w:drawing>
      </w:r>
    </w:p>
    <w:p w14:paraId="79FF20EB" w14:textId="77777777" w:rsidR="0063473F" w:rsidRDefault="0063473F" w:rsidP="00274B90">
      <w:pPr>
        <w:tabs>
          <w:tab w:val="left" w:pos="2655"/>
        </w:tabs>
      </w:pPr>
    </w:p>
    <w:p w14:paraId="4B9EE2E3" w14:textId="77777777" w:rsidR="0063473F" w:rsidRDefault="0063473F" w:rsidP="00274B90">
      <w:pPr>
        <w:tabs>
          <w:tab w:val="left" w:pos="2655"/>
        </w:tabs>
      </w:pPr>
    </w:p>
    <w:p w14:paraId="5D00D71A" w14:textId="77777777" w:rsidR="0063473F" w:rsidRDefault="0063473F" w:rsidP="0063473F">
      <w:pPr>
        <w:pStyle w:val="Ttulo2"/>
      </w:pPr>
      <w:r w:rsidRPr="008524DA">
        <w:t>REQUERIMIENTOS DE SOFTAWRE</w:t>
      </w:r>
    </w:p>
    <w:p w14:paraId="5F7CAC8F" w14:textId="3BEE8B86" w:rsidR="00A80C4E" w:rsidRDefault="0063473F" w:rsidP="00274B90">
      <w:pPr>
        <w:tabs>
          <w:tab w:val="left" w:pos="2655"/>
        </w:tabs>
      </w:pPr>
      <w:r>
        <w:rPr>
          <w:noProof/>
          <w:lang w:val="es-CO" w:eastAsia="es-CO"/>
        </w:rPr>
        <w:drawing>
          <wp:inline distT="0" distB="0" distL="0" distR="0" wp14:anchorId="496B6BDF" wp14:editId="2366B92A">
            <wp:extent cx="5274310" cy="288226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6DA4545" w14:textId="10F9C1E7" w:rsidR="0063473F" w:rsidRDefault="0063473F" w:rsidP="00274B90">
      <w:pPr>
        <w:tabs>
          <w:tab w:val="left" w:pos="2655"/>
        </w:tabs>
      </w:pPr>
      <w:r>
        <w:rPr>
          <w:noProof/>
          <w:lang w:val="es-CO" w:eastAsia="es-CO"/>
        </w:rPr>
        <w:lastRenderedPageBreak/>
        <w:drawing>
          <wp:inline distT="0" distB="0" distL="0" distR="0" wp14:anchorId="58906DCB" wp14:editId="4CC25734">
            <wp:extent cx="5274310" cy="54737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a.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473700"/>
                    </a:xfrm>
                    <a:prstGeom prst="rect">
                      <a:avLst/>
                    </a:prstGeom>
                  </pic:spPr>
                </pic:pic>
              </a:graphicData>
            </a:graphic>
          </wp:inline>
        </w:drawing>
      </w:r>
    </w:p>
    <w:p w14:paraId="0B49459C" w14:textId="77777777" w:rsidR="003949DE" w:rsidRDefault="003949DE" w:rsidP="00274B90">
      <w:pPr>
        <w:tabs>
          <w:tab w:val="left" w:pos="2655"/>
        </w:tabs>
      </w:pPr>
    </w:p>
    <w:p w14:paraId="15003303" w14:textId="2972DEE0" w:rsidR="003949DE" w:rsidRDefault="0063473F" w:rsidP="00274B90">
      <w:pPr>
        <w:tabs>
          <w:tab w:val="left" w:pos="2655"/>
        </w:tabs>
      </w:pPr>
      <w:r>
        <w:rPr>
          <w:noProof/>
          <w:lang w:val="es-CO" w:eastAsia="es-CO"/>
        </w:rPr>
        <w:lastRenderedPageBreak/>
        <w:drawing>
          <wp:inline distT="0" distB="0" distL="0" distR="0" wp14:anchorId="36DCFF4F" wp14:editId="16F36C6A">
            <wp:extent cx="5274310" cy="5553075"/>
            <wp:effectExtent l="0" t="0" r="254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5553075"/>
                    </a:xfrm>
                    <a:prstGeom prst="rect">
                      <a:avLst/>
                    </a:prstGeom>
                  </pic:spPr>
                </pic:pic>
              </a:graphicData>
            </a:graphic>
          </wp:inline>
        </w:drawing>
      </w:r>
    </w:p>
    <w:p w14:paraId="1392D249" w14:textId="69401F4B" w:rsidR="0063473F" w:rsidRDefault="0063473F" w:rsidP="00274B90">
      <w:pPr>
        <w:tabs>
          <w:tab w:val="left" w:pos="2655"/>
        </w:tabs>
      </w:pPr>
      <w:r>
        <w:rPr>
          <w:noProof/>
          <w:lang w:val="es-CO" w:eastAsia="es-CO"/>
        </w:rPr>
        <w:lastRenderedPageBreak/>
        <w:drawing>
          <wp:inline distT="0" distB="0" distL="0" distR="0" wp14:anchorId="5BFD7656" wp14:editId="3E8B0D05">
            <wp:extent cx="5274310" cy="3764915"/>
            <wp:effectExtent l="0" t="0" r="254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a.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764915"/>
                    </a:xfrm>
                    <a:prstGeom prst="rect">
                      <a:avLst/>
                    </a:prstGeom>
                  </pic:spPr>
                </pic:pic>
              </a:graphicData>
            </a:graphic>
          </wp:inline>
        </w:drawing>
      </w:r>
    </w:p>
    <w:p w14:paraId="2A9D3BBE" w14:textId="77777777" w:rsidR="00377EF7" w:rsidRDefault="00377EF7" w:rsidP="003949DE">
      <w:pPr>
        <w:pStyle w:val="Ttulo2"/>
      </w:pPr>
    </w:p>
    <w:p w14:paraId="0EB07C7F" w14:textId="77777777" w:rsidR="00377EF7" w:rsidRDefault="00377EF7" w:rsidP="00377EF7"/>
    <w:p w14:paraId="23A4D5DA" w14:textId="77777777" w:rsidR="00377EF7" w:rsidRDefault="00377EF7" w:rsidP="00377EF7"/>
    <w:p w14:paraId="05ACCB24" w14:textId="77777777" w:rsidR="00377EF7" w:rsidRDefault="00377EF7" w:rsidP="00377EF7"/>
    <w:p w14:paraId="50F9C75E" w14:textId="77777777" w:rsidR="00377EF7" w:rsidRDefault="00377EF7" w:rsidP="00377EF7"/>
    <w:p w14:paraId="19625032" w14:textId="77777777" w:rsidR="00377EF7" w:rsidRDefault="00377EF7" w:rsidP="00377EF7"/>
    <w:p w14:paraId="6BAB48FB" w14:textId="77777777" w:rsidR="00377EF7" w:rsidRDefault="00377EF7" w:rsidP="00377EF7"/>
    <w:p w14:paraId="251BB594" w14:textId="77777777" w:rsidR="00377EF7" w:rsidRDefault="00377EF7" w:rsidP="00377EF7"/>
    <w:p w14:paraId="3311B3ED" w14:textId="77777777" w:rsidR="00377EF7" w:rsidRDefault="00377EF7" w:rsidP="00377EF7"/>
    <w:p w14:paraId="493057AD" w14:textId="77777777" w:rsidR="00377EF7" w:rsidRDefault="00377EF7" w:rsidP="00377EF7"/>
    <w:p w14:paraId="5EA053C0" w14:textId="77777777" w:rsidR="00377EF7" w:rsidRDefault="00377EF7" w:rsidP="00377EF7"/>
    <w:p w14:paraId="47B9C6AA" w14:textId="77777777" w:rsidR="00377EF7" w:rsidRDefault="00377EF7" w:rsidP="00377EF7"/>
    <w:p w14:paraId="3D074066" w14:textId="77777777" w:rsidR="00377EF7" w:rsidRDefault="00377EF7" w:rsidP="00377EF7"/>
    <w:p w14:paraId="5A3E5E52" w14:textId="77777777" w:rsidR="00377EF7" w:rsidRPr="00377EF7" w:rsidRDefault="00377EF7" w:rsidP="00377EF7"/>
    <w:p w14:paraId="6D09B7AB" w14:textId="77777777" w:rsidR="00377EF7" w:rsidRDefault="00377EF7" w:rsidP="003949DE">
      <w:pPr>
        <w:pStyle w:val="Ttulo2"/>
      </w:pPr>
    </w:p>
    <w:p w14:paraId="15B46BE0" w14:textId="77777777" w:rsidR="00377EF7" w:rsidRDefault="00377EF7" w:rsidP="00377EF7"/>
    <w:p w14:paraId="459B40A0" w14:textId="77777777" w:rsidR="00377EF7" w:rsidRPr="00377EF7" w:rsidRDefault="00377EF7" w:rsidP="00377EF7"/>
    <w:p w14:paraId="5A37CC2E" w14:textId="77777777" w:rsidR="003949DE" w:rsidRPr="008524DA" w:rsidRDefault="003949DE" w:rsidP="003949DE">
      <w:pPr>
        <w:pStyle w:val="Ttulo2"/>
      </w:pPr>
      <w:r w:rsidRPr="008524DA">
        <w:t>CONFIGURACION DE LA APLICACIÓN</w:t>
      </w:r>
    </w:p>
    <w:p w14:paraId="43B1BC8D" w14:textId="77777777" w:rsidR="003949DE" w:rsidRDefault="003949DE" w:rsidP="00274B90">
      <w:pPr>
        <w:tabs>
          <w:tab w:val="left" w:pos="2655"/>
        </w:tabs>
      </w:pPr>
    </w:p>
    <w:p w14:paraId="28D81E8C" w14:textId="4B85E8B9" w:rsidR="00377EF7" w:rsidRPr="00377EF7" w:rsidRDefault="00377EF7" w:rsidP="00274B90">
      <w:pPr>
        <w:tabs>
          <w:tab w:val="left" w:pos="2655"/>
        </w:tabs>
        <w:rPr>
          <w:rFonts w:asciiTheme="majorHAnsi" w:hAnsiTheme="majorHAnsi"/>
          <w:b/>
          <w:sz w:val="28"/>
          <w:szCs w:val="28"/>
        </w:rPr>
      </w:pPr>
      <w:r w:rsidRPr="00377EF7">
        <w:rPr>
          <w:rFonts w:asciiTheme="majorHAnsi" w:hAnsiTheme="majorHAnsi"/>
          <w:b/>
          <w:sz w:val="28"/>
          <w:szCs w:val="28"/>
        </w:rPr>
        <w:t>Servidor:</w:t>
      </w:r>
    </w:p>
    <w:p w14:paraId="3637C625" w14:textId="779E4B02" w:rsidR="00377EF7" w:rsidRDefault="00377EF7" w:rsidP="00274B90">
      <w:pPr>
        <w:tabs>
          <w:tab w:val="left" w:pos="2655"/>
        </w:tabs>
        <w:rPr>
          <w:rFonts w:asciiTheme="majorHAnsi" w:hAnsiTheme="majorHAnsi"/>
        </w:rPr>
      </w:pPr>
      <w:r>
        <w:rPr>
          <w:rFonts w:asciiTheme="majorHAnsi" w:hAnsiTheme="majorHAnsi"/>
        </w:rPr>
        <w:t xml:space="preserve">El sistema en su primera versión se ubica en un hosting que proporciona dominios gratuitos llamado U host full. </w:t>
      </w:r>
    </w:p>
    <w:p w14:paraId="700B0234" w14:textId="77777777" w:rsidR="00377EF7" w:rsidRDefault="00377EF7" w:rsidP="00274B90">
      <w:pPr>
        <w:tabs>
          <w:tab w:val="left" w:pos="2655"/>
        </w:tabs>
        <w:rPr>
          <w:rFonts w:asciiTheme="majorHAnsi" w:hAnsiTheme="majorHAnsi"/>
        </w:rPr>
      </w:pPr>
    </w:p>
    <w:p w14:paraId="25B564C1" w14:textId="4C37F5B4" w:rsidR="00377EF7" w:rsidRDefault="00377EF7" w:rsidP="00274B90">
      <w:pPr>
        <w:tabs>
          <w:tab w:val="left" w:pos="2655"/>
        </w:tabs>
        <w:rPr>
          <w:rFonts w:asciiTheme="majorHAnsi" w:hAnsiTheme="majorHAnsi"/>
        </w:rPr>
      </w:pPr>
      <w:r>
        <w:rPr>
          <w:rFonts w:asciiTheme="majorHAnsi" w:hAnsiTheme="majorHAnsi"/>
          <w:noProof/>
          <w:lang w:val="es-CO" w:eastAsia="es-CO"/>
        </w:rPr>
        <w:drawing>
          <wp:inline distT="0" distB="0" distL="0" distR="0" wp14:anchorId="19D9DD26" wp14:editId="21326CC7">
            <wp:extent cx="5274310" cy="231394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ful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7892A8D2" w14:textId="77777777" w:rsidR="00377EF7" w:rsidRDefault="00377EF7" w:rsidP="00274B90">
      <w:pPr>
        <w:tabs>
          <w:tab w:val="left" w:pos="2655"/>
        </w:tabs>
        <w:rPr>
          <w:rFonts w:asciiTheme="majorHAnsi" w:hAnsiTheme="majorHAnsi"/>
        </w:rPr>
      </w:pPr>
    </w:p>
    <w:p w14:paraId="54C7F2A4" w14:textId="77777777" w:rsidR="00377EF7" w:rsidRDefault="00377EF7" w:rsidP="00274B90">
      <w:pPr>
        <w:tabs>
          <w:tab w:val="left" w:pos="2655"/>
        </w:tabs>
        <w:rPr>
          <w:rFonts w:asciiTheme="majorHAnsi" w:hAnsiTheme="majorHAnsi"/>
        </w:rPr>
      </w:pPr>
    </w:p>
    <w:p w14:paraId="2683DD7E" w14:textId="01637213" w:rsidR="00377EF7" w:rsidRDefault="00377EF7" w:rsidP="00274B90">
      <w:pPr>
        <w:tabs>
          <w:tab w:val="left" w:pos="2655"/>
        </w:tabs>
        <w:rPr>
          <w:rFonts w:asciiTheme="majorHAnsi" w:hAnsiTheme="majorHAnsi"/>
        </w:rPr>
      </w:pPr>
      <w:r>
        <w:rPr>
          <w:rFonts w:asciiTheme="majorHAnsi" w:hAnsiTheme="majorHAnsi"/>
        </w:rPr>
        <w:t>Por lo que el usuario no deberá instalar en su ordenador algún tipo de herramienta específica que permita el despliegue de Quickgift, más que un navegador con el que vienen predeterminado cada computador.</w:t>
      </w:r>
    </w:p>
    <w:p w14:paraId="5F1BF301" w14:textId="7CAD0A6A" w:rsidR="00377EF7" w:rsidRDefault="00377EF7" w:rsidP="00274B90">
      <w:pPr>
        <w:tabs>
          <w:tab w:val="left" w:pos="2655"/>
        </w:tabs>
        <w:rPr>
          <w:rFonts w:asciiTheme="majorHAnsi" w:hAnsiTheme="majorHAnsi"/>
        </w:rPr>
      </w:pPr>
    </w:p>
    <w:p w14:paraId="7402C64D" w14:textId="77777777" w:rsidR="00377EF7" w:rsidRDefault="00377EF7" w:rsidP="00274B90">
      <w:pPr>
        <w:tabs>
          <w:tab w:val="left" w:pos="2655"/>
        </w:tabs>
        <w:rPr>
          <w:rFonts w:asciiTheme="majorHAnsi" w:hAnsiTheme="majorHAnsi"/>
        </w:rPr>
      </w:pPr>
    </w:p>
    <w:p w14:paraId="297E7481" w14:textId="77777777" w:rsidR="00377EF7" w:rsidRDefault="00377EF7" w:rsidP="00274B90">
      <w:pPr>
        <w:tabs>
          <w:tab w:val="left" w:pos="2655"/>
        </w:tabs>
        <w:rPr>
          <w:rFonts w:asciiTheme="majorHAnsi" w:hAnsiTheme="majorHAnsi"/>
        </w:rPr>
      </w:pPr>
    </w:p>
    <w:p w14:paraId="73484E81" w14:textId="77777777" w:rsidR="00377EF7" w:rsidRDefault="00377EF7" w:rsidP="00274B90">
      <w:pPr>
        <w:tabs>
          <w:tab w:val="left" w:pos="2655"/>
        </w:tabs>
        <w:rPr>
          <w:rFonts w:asciiTheme="majorHAnsi" w:hAnsiTheme="majorHAnsi"/>
        </w:rPr>
      </w:pPr>
    </w:p>
    <w:p w14:paraId="37F89C4E" w14:textId="77777777" w:rsidR="00377EF7" w:rsidRDefault="00377EF7" w:rsidP="00274B90">
      <w:pPr>
        <w:tabs>
          <w:tab w:val="left" w:pos="2655"/>
        </w:tabs>
        <w:rPr>
          <w:rFonts w:asciiTheme="majorHAnsi" w:hAnsiTheme="majorHAnsi"/>
        </w:rPr>
      </w:pPr>
    </w:p>
    <w:p w14:paraId="57913679" w14:textId="77777777" w:rsidR="00377EF7" w:rsidRDefault="00377EF7" w:rsidP="00274B90">
      <w:pPr>
        <w:tabs>
          <w:tab w:val="left" w:pos="2655"/>
        </w:tabs>
        <w:rPr>
          <w:rFonts w:asciiTheme="majorHAnsi" w:hAnsiTheme="majorHAnsi"/>
        </w:rPr>
      </w:pPr>
    </w:p>
    <w:p w14:paraId="78E3AD80" w14:textId="77777777" w:rsidR="00377EF7" w:rsidRDefault="00377EF7" w:rsidP="00274B90">
      <w:pPr>
        <w:tabs>
          <w:tab w:val="left" w:pos="2655"/>
        </w:tabs>
        <w:rPr>
          <w:rFonts w:asciiTheme="majorHAnsi" w:hAnsiTheme="majorHAnsi"/>
        </w:rPr>
      </w:pPr>
    </w:p>
    <w:p w14:paraId="5183F6C5" w14:textId="77777777" w:rsidR="00377EF7" w:rsidRDefault="00377EF7" w:rsidP="00274B90">
      <w:pPr>
        <w:tabs>
          <w:tab w:val="left" w:pos="2655"/>
        </w:tabs>
        <w:rPr>
          <w:rFonts w:asciiTheme="majorHAnsi" w:hAnsiTheme="majorHAnsi"/>
        </w:rPr>
      </w:pPr>
    </w:p>
    <w:p w14:paraId="4E9EB35D" w14:textId="77777777" w:rsidR="00377EF7" w:rsidRDefault="00377EF7" w:rsidP="00274B90">
      <w:pPr>
        <w:tabs>
          <w:tab w:val="left" w:pos="2655"/>
        </w:tabs>
        <w:rPr>
          <w:rFonts w:asciiTheme="majorHAnsi" w:hAnsiTheme="majorHAnsi"/>
        </w:rPr>
      </w:pPr>
    </w:p>
    <w:p w14:paraId="3953E1C9" w14:textId="77777777" w:rsidR="00377EF7" w:rsidRDefault="00377EF7" w:rsidP="00274B90">
      <w:pPr>
        <w:tabs>
          <w:tab w:val="left" w:pos="2655"/>
        </w:tabs>
        <w:rPr>
          <w:rFonts w:asciiTheme="majorHAnsi" w:hAnsiTheme="majorHAnsi"/>
        </w:rPr>
      </w:pPr>
    </w:p>
    <w:p w14:paraId="62099E2E" w14:textId="77777777" w:rsidR="00377EF7" w:rsidRDefault="00377EF7" w:rsidP="00274B90">
      <w:pPr>
        <w:tabs>
          <w:tab w:val="left" w:pos="2655"/>
        </w:tabs>
        <w:rPr>
          <w:rFonts w:asciiTheme="majorHAnsi" w:hAnsiTheme="majorHAnsi"/>
        </w:rPr>
      </w:pPr>
    </w:p>
    <w:p w14:paraId="26063376" w14:textId="77777777" w:rsidR="00377EF7" w:rsidRDefault="00377EF7" w:rsidP="00274B90">
      <w:pPr>
        <w:tabs>
          <w:tab w:val="left" w:pos="2655"/>
        </w:tabs>
        <w:rPr>
          <w:rFonts w:asciiTheme="majorHAnsi" w:hAnsiTheme="majorHAnsi"/>
        </w:rPr>
      </w:pPr>
    </w:p>
    <w:p w14:paraId="56F10D28" w14:textId="77777777" w:rsidR="00377EF7" w:rsidRPr="00377EF7" w:rsidRDefault="00377EF7" w:rsidP="00274B90">
      <w:pPr>
        <w:tabs>
          <w:tab w:val="left" w:pos="2655"/>
        </w:tabs>
        <w:rPr>
          <w:rFonts w:asciiTheme="majorHAnsi" w:hAnsiTheme="majorHAnsi"/>
        </w:rPr>
      </w:pPr>
    </w:p>
    <w:p w14:paraId="149B4B7C" w14:textId="4F5479D8" w:rsidR="003949DE" w:rsidRDefault="00377EF7" w:rsidP="00274B90">
      <w:pPr>
        <w:tabs>
          <w:tab w:val="left" w:pos="2655"/>
        </w:tabs>
        <w:rPr>
          <w:b/>
          <w:sz w:val="28"/>
          <w:szCs w:val="28"/>
        </w:rPr>
      </w:pPr>
      <w:proofErr w:type="spellStart"/>
      <w:r>
        <w:rPr>
          <w:b/>
          <w:sz w:val="28"/>
          <w:szCs w:val="28"/>
        </w:rPr>
        <w:t>Cpanel</w:t>
      </w:r>
      <w:proofErr w:type="spellEnd"/>
      <w:r>
        <w:rPr>
          <w:b/>
          <w:sz w:val="28"/>
          <w:szCs w:val="28"/>
        </w:rPr>
        <w:t>:</w:t>
      </w:r>
    </w:p>
    <w:p w14:paraId="76D32F8D" w14:textId="42A8AF4E" w:rsidR="00377EF7" w:rsidRDefault="00377EF7" w:rsidP="00274B90">
      <w:pPr>
        <w:tabs>
          <w:tab w:val="left" w:pos="2655"/>
        </w:tabs>
      </w:pPr>
      <w:r>
        <w:t xml:space="preserve">La herramienta </w:t>
      </w:r>
      <w:proofErr w:type="spellStart"/>
      <w:r>
        <w:t>Cpanel</w:t>
      </w:r>
      <w:proofErr w:type="spellEnd"/>
      <w:r>
        <w:t xml:space="preserve"> es un panel de control para gestionar archivos en hosting y dominios web, con esta herramienta podemos gestionar información de; bases de datos, repositorio de código, correos corporativos y respaldos o BACKUPS.</w:t>
      </w:r>
    </w:p>
    <w:p w14:paraId="71607B0D" w14:textId="77777777" w:rsidR="00377EF7" w:rsidRDefault="00377EF7" w:rsidP="00274B90">
      <w:pPr>
        <w:tabs>
          <w:tab w:val="left" w:pos="2655"/>
        </w:tabs>
      </w:pPr>
    </w:p>
    <w:p w14:paraId="6160339B" w14:textId="0618B04D" w:rsidR="00377EF7" w:rsidRPr="00377EF7" w:rsidRDefault="00377EF7" w:rsidP="00274B90">
      <w:pPr>
        <w:tabs>
          <w:tab w:val="left" w:pos="2655"/>
        </w:tabs>
      </w:pPr>
      <w:r>
        <w:rPr>
          <w:noProof/>
          <w:lang w:val="es-CO" w:eastAsia="es-CO"/>
        </w:rPr>
        <w:drawing>
          <wp:inline distT="0" distB="0" distL="0" distR="0" wp14:anchorId="7C3039E2" wp14:editId="17E980E6">
            <wp:extent cx="6448425" cy="5142154"/>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anel.JPG"/>
                    <pic:cNvPicPr/>
                  </pic:nvPicPr>
                  <pic:blipFill>
                    <a:blip r:embed="rId22">
                      <a:extLst>
                        <a:ext uri="{28A0092B-C50C-407E-A947-70E740481C1C}">
                          <a14:useLocalDpi xmlns:a14="http://schemas.microsoft.com/office/drawing/2010/main" val="0"/>
                        </a:ext>
                      </a:extLst>
                    </a:blip>
                    <a:stretch>
                      <a:fillRect/>
                    </a:stretch>
                  </pic:blipFill>
                  <pic:spPr>
                    <a:xfrm>
                      <a:off x="0" y="0"/>
                      <a:ext cx="6463508" cy="5154181"/>
                    </a:xfrm>
                    <a:prstGeom prst="rect">
                      <a:avLst/>
                    </a:prstGeom>
                  </pic:spPr>
                </pic:pic>
              </a:graphicData>
            </a:graphic>
          </wp:inline>
        </w:drawing>
      </w:r>
    </w:p>
    <w:p w14:paraId="24AB9ADB" w14:textId="2CD60DF4" w:rsidR="003949DE" w:rsidRDefault="00377EF7" w:rsidP="00274B90">
      <w:pPr>
        <w:tabs>
          <w:tab w:val="left" w:pos="2655"/>
        </w:tabs>
        <w:rPr>
          <w:b/>
          <w:sz w:val="28"/>
          <w:szCs w:val="28"/>
        </w:rPr>
      </w:pPr>
      <w:r>
        <w:rPr>
          <w:b/>
          <w:sz w:val="28"/>
          <w:szCs w:val="28"/>
        </w:rPr>
        <w:lastRenderedPageBreak/>
        <w:t>Repositorio de archivos:</w:t>
      </w:r>
    </w:p>
    <w:p w14:paraId="3BBDCE1B" w14:textId="77777777" w:rsidR="00780F3D" w:rsidRDefault="00377EF7" w:rsidP="00274B90">
      <w:pPr>
        <w:tabs>
          <w:tab w:val="left" w:pos="2655"/>
        </w:tabs>
      </w:pPr>
      <w:r>
        <w:t>En nuestro hosting se alojan los archivos del sistema funcional (código) en una carpeta llamada – Online File Manager- en donde podemos ubicar la carpeta “</w:t>
      </w:r>
      <w:proofErr w:type="spellStart"/>
      <w:r>
        <w:t>Htdocs</w:t>
      </w:r>
      <w:proofErr w:type="spellEnd"/>
      <w:r>
        <w:t>” q</w:t>
      </w:r>
      <w:r w:rsidR="00780F3D">
        <w:t>ue es la que debe almacenar el código lógico que el servidor (hosting) ejecutará en el dominio.</w:t>
      </w:r>
    </w:p>
    <w:p w14:paraId="2AE20E80" w14:textId="1D431905" w:rsidR="00377EF7" w:rsidRDefault="00780F3D" w:rsidP="00274B90">
      <w:pPr>
        <w:tabs>
          <w:tab w:val="left" w:pos="2655"/>
        </w:tabs>
      </w:pPr>
      <w:r>
        <w:rPr>
          <w:noProof/>
          <w:lang w:val="es-CO" w:eastAsia="es-CO"/>
        </w:rPr>
        <w:drawing>
          <wp:inline distT="0" distB="0" distL="0" distR="0" wp14:anchorId="3223A0A5" wp14:editId="15B35D3B">
            <wp:extent cx="2990850" cy="2800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docs.JPG"/>
                    <pic:cNvPicPr/>
                  </pic:nvPicPr>
                  <pic:blipFill>
                    <a:blip r:embed="rId23">
                      <a:extLst>
                        <a:ext uri="{28A0092B-C50C-407E-A947-70E740481C1C}">
                          <a14:useLocalDpi xmlns:a14="http://schemas.microsoft.com/office/drawing/2010/main" val="0"/>
                        </a:ext>
                      </a:extLst>
                    </a:blip>
                    <a:stretch>
                      <a:fillRect/>
                    </a:stretch>
                  </pic:blipFill>
                  <pic:spPr>
                    <a:xfrm>
                      <a:off x="0" y="0"/>
                      <a:ext cx="2990850" cy="2800350"/>
                    </a:xfrm>
                    <a:prstGeom prst="rect">
                      <a:avLst/>
                    </a:prstGeom>
                  </pic:spPr>
                </pic:pic>
              </a:graphicData>
            </a:graphic>
          </wp:inline>
        </w:drawing>
      </w:r>
      <w:r w:rsidR="00377EF7">
        <w:t xml:space="preserve"> </w:t>
      </w:r>
    </w:p>
    <w:p w14:paraId="1D0C4EF7" w14:textId="43CEF82C" w:rsidR="00780F3D" w:rsidRDefault="00780F3D" w:rsidP="00274B90">
      <w:pPr>
        <w:tabs>
          <w:tab w:val="left" w:pos="2655"/>
        </w:tabs>
        <w:rPr>
          <w:b/>
          <w:sz w:val="28"/>
          <w:szCs w:val="28"/>
        </w:rPr>
      </w:pPr>
      <w:r>
        <w:rPr>
          <w:b/>
          <w:sz w:val="28"/>
          <w:szCs w:val="28"/>
        </w:rPr>
        <w:t>Archivos/carpetas:</w:t>
      </w:r>
    </w:p>
    <w:p w14:paraId="25AD8E6C" w14:textId="444A06F8" w:rsidR="00780F3D" w:rsidRDefault="00780F3D" w:rsidP="00274B90">
      <w:pPr>
        <w:tabs>
          <w:tab w:val="left" w:pos="2655"/>
        </w:tabs>
      </w:pPr>
      <w:r>
        <w:t xml:space="preserve">El sistema de Quickgift se distribuye en una serie de carpetas correspondientes al patrón de desarrollo modelo vista controlador (MVC) que comenzarán su fuente de peticiones por el landpage o índex correspondiente. </w:t>
      </w:r>
    </w:p>
    <w:p w14:paraId="27018C50" w14:textId="0FA7A319" w:rsidR="00780F3D" w:rsidRPr="00780F3D" w:rsidRDefault="00780F3D" w:rsidP="00274B90">
      <w:pPr>
        <w:tabs>
          <w:tab w:val="left" w:pos="2655"/>
        </w:tabs>
      </w:pPr>
      <w:r>
        <w:rPr>
          <w:noProof/>
          <w:lang w:val="es-CO" w:eastAsia="es-CO"/>
        </w:rPr>
        <w:drawing>
          <wp:inline distT="0" distB="0" distL="0" distR="0" wp14:anchorId="2D28B639" wp14:editId="3E490250">
            <wp:extent cx="4038600" cy="3286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petas.JPG"/>
                    <pic:cNvPicPr/>
                  </pic:nvPicPr>
                  <pic:blipFill>
                    <a:blip r:embed="rId24">
                      <a:extLst>
                        <a:ext uri="{28A0092B-C50C-407E-A947-70E740481C1C}">
                          <a14:useLocalDpi xmlns:a14="http://schemas.microsoft.com/office/drawing/2010/main" val="0"/>
                        </a:ext>
                      </a:extLst>
                    </a:blip>
                    <a:stretch>
                      <a:fillRect/>
                    </a:stretch>
                  </pic:blipFill>
                  <pic:spPr>
                    <a:xfrm>
                      <a:off x="0" y="0"/>
                      <a:ext cx="4045090" cy="3291406"/>
                    </a:xfrm>
                    <a:prstGeom prst="rect">
                      <a:avLst/>
                    </a:prstGeom>
                  </pic:spPr>
                </pic:pic>
              </a:graphicData>
            </a:graphic>
          </wp:inline>
        </w:drawing>
      </w:r>
    </w:p>
    <w:p w14:paraId="66608FFC" w14:textId="77777777" w:rsidR="003949DE" w:rsidRDefault="003949DE" w:rsidP="00274B90">
      <w:pPr>
        <w:tabs>
          <w:tab w:val="left" w:pos="2655"/>
        </w:tabs>
      </w:pPr>
    </w:p>
    <w:p w14:paraId="21809AE1" w14:textId="6C2BCC68" w:rsidR="003949DE" w:rsidRDefault="00780F3D" w:rsidP="00274B90">
      <w:pPr>
        <w:tabs>
          <w:tab w:val="left" w:pos="2655"/>
        </w:tabs>
        <w:rPr>
          <w:b/>
          <w:sz w:val="28"/>
          <w:szCs w:val="28"/>
        </w:rPr>
      </w:pPr>
      <w:r>
        <w:rPr>
          <w:b/>
          <w:sz w:val="28"/>
          <w:szCs w:val="28"/>
        </w:rPr>
        <w:t>Controlador:</w:t>
      </w:r>
    </w:p>
    <w:p w14:paraId="66FA323B" w14:textId="27A0ADFB" w:rsidR="00780F3D" w:rsidRDefault="00780F3D" w:rsidP="00274B90">
      <w:pPr>
        <w:tabs>
          <w:tab w:val="left" w:pos="2655"/>
        </w:tabs>
      </w:pPr>
      <w:r>
        <w:t>En la carpeta controlador, se encuentran los archivos que servirán de intermediarios entre las peticiones del usuario al servidor (BACK-END), como las respuestas  a las vistas de lado del cliente (FRONT-END).</w:t>
      </w:r>
    </w:p>
    <w:p w14:paraId="338C4786" w14:textId="48DCB423" w:rsidR="00780F3D" w:rsidRPr="00780F3D" w:rsidRDefault="00780F3D" w:rsidP="00274B90">
      <w:pPr>
        <w:tabs>
          <w:tab w:val="left" w:pos="2655"/>
        </w:tabs>
      </w:pPr>
      <w:r>
        <w:rPr>
          <w:noProof/>
          <w:lang w:val="es-CO" w:eastAsia="es-CO"/>
        </w:rPr>
        <w:drawing>
          <wp:inline distT="0" distB="0" distL="0" distR="0" wp14:anchorId="55F783F9" wp14:editId="4E025322">
            <wp:extent cx="3048000" cy="1647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rolador.JPG"/>
                    <pic:cNvPicPr/>
                  </pic:nvPicPr>
                  <pic:blipFill>
                    <a:blip r:embed="rId25">
                      <a:extLst>
                        <a:ext uri="{28A0092B-C50C-407E-A947-70E740481C1C}">
                          <a14:useLocalDpi xmlns:a14="http://schemas.microsoft.com/office/drawing/2010/main" val="0"/>
                        </a:ext>
                      </a:extLst>
                    </a:blip>
                    <a:stretch>
                      <a:fillRect/>
                    </a:stretch>
                  </pic:blipFill>
                  <pic:spPr>
                    <a:xfrm>
                      <a:off x="0" y="0"/>
                      <a:ext cx="3048000" cy="1647825"/>
                    </a:xfrm>
                    <a:prstGeom prst="rect">
                      <a:avLst/>
                    </a:prstGeom>
                  </pic:spPr>
                </pic:pic>
              </a:graphicData>
            </a:graphic>
          </wp:inline>
        </w:drawing>
      </w:r>
    </w:p>
    <w:p w14:paraId="674D9595" w14:textId="46C02895" w:rsidR="00780F3D" w:rsidRDefault="00780F3D" w:rsidP="00274B90">
      <w:pPr>
        <w:tabs>
          <w:tab w:val="left" w:pos="2655"/>
        </w:tabs>
        <w:rPr>
          <w:b/>
          <w:sz w:val="28"/>
          <w:szCs w:val="28"/>
        </w:rPr>
      </w:pPr>
      <w:r>
        <w:rPr>
          <w:b/>
          <w:sz w:val="28"/>
          <w:szCs w:val="28"/>
        </w:rPr>
        <w:t>DAO:</w:t>
      </w:r>
    </w:p>
    <w:p w14:paraId="4A3C2674" w14:textId="5FDEBC95" w:rsidR="00780F3D" w:rsidRDefault="00780F3D" w:rsidP="00274B90">
      <w:pPr>
        <w:tabs>
          <w:tab w:val="left" w:pos="2655"/>
        </w:tabs>
      </w:pPr>
      <w:r>
        <w:t>En la carpeta de DAO podremos encontrar los archivos que permiten traer información de la base de datos para poder trabajarla en la capa lógica del negocio.</w:t>
      </w:r>
    </w:p>
    <w:p w14:paraId="54085CD8" w14:textId="2E00E67A" w:rsidR="00780F3D" w:rsidRPr="00780F3D" w:rsidRDefault="00780F3D" w:rsidP="00274B90">
      <w:pPr>
        <w:tabs>
          <w:tab w:val="left" w:pos="2655"/>
        </w:tabs>
      </w:pPr>
      <w:r>
        <w:rPr>
          <w:noProof/>
          <w:lang w:val="es-CO" w:eastAsia="es-CO"/>
        </w:rPr>
        <w:drawing>
          <wp:inline distT="0" distB="0" distL="0" distR="0" wp14:anchorId="7396AAE9" wp14:editId="08ABC649">
            <wp:extent cx="2724150" cy="15906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O.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1590675"/>
                    </a:xfrm>
                    <a:prstGeom prst="rect">
                      <a:avLst/>
                    </a:prstGeom>
                  </pic:spPr>
                </pic:pic>
              </a:graphicData>
            </a:graphic>
          </wp:inline>
        </w:drawing>
      </w:r>
    </w:p>
    <w:p w14:paraId="7CE68144" w14:textId="77777777" w:rsidR="00780F3D" w:rsidRDefault="00780F3D" w:rsidP="00274B90">
      <w:pPr>
        <w:tabs>
          <w:tab w:val="left" w:pos="2655"/>
        </w:tabs>
        <w:rPr>
          <w:b/>
          <w:sz w:val="28"/>
          <w:szCs w:val="28"/>
        </w:rPr>
      </w:pPr>
    </w:p>
    <w:p w14:paraId="31FA1147" w14:textId="77777777" w:rsidR="00780F3D" w:rsidRDefault="00780F3D" w:rsidP="00274B90">
      <w:pPr>
        <w:tabs>
          <w:tab w:val="left" w:pos="2655"/>
        </w:tabs>
        <w:rPr>
          <w:b/>
          <w:sz w:val="28"/>
          <w:szCs w:val="28"/>
        </w:rPr>
      </w:pPr>
    </w:p>
    <w:p w14:paraId="6175A922" w14:textId="77777777" w:rsidR="00780F3D" w:rsidRDefault="00780F3D" w:rsidP="00274B90">
      <w:pPr>
        <w:tabs>
          <w:tab w:val="left" w:pos="2655"/>
        </w:tabs>
        <w:rPr>
          <w:b/>
          <w:sz w:val="28"/>
          <w:szCs w:val="28"/>
        </w:rPr>
      </w:pPr>
    </w:p>
    <w:p w14:paraId="79E65D1B" w14:textId="77777777" w:rsidR="00780F3D" w:rsidRDefault="00780F3D" w:rsidP="00274B90">
      <w:pPr>
        <w:tabs>
          <w:tab w:val="left" w:pos="2655"/>
        </w:tabs>
        <w:rPr>
          <w:b/>
          <w:sz w:val="28"/>
          <w:szCs w:val="28"/>
        </w:rPr>
      </w:pPr>
    </w:p>
    <w:p w14:paraId="158EDA42" w14:textId="77777777" w:rsidR="00780F3D" w:rsidRDefault="00780F3D" w:rsidP="00274B90">
      <w:pPr>
        <w:tabs>
          <w:tab w:val="left" w:pos="2655"/>
        </w:tabs>
        <w:rPr>
          <w:b/>
          <w:sz w:val="28"/>
          <w:szCs w:val="28"/>
        </w:rPr>
      </w:pPr>
    </w:p>
    <w:p w14:paraId="2457DCC9" w14:textId="77777777" w:rsidR="00780F3D" w:rsidRDefault="00780F3D" w:rsidP="00274B90">
      <w:pPr>
        <w:tabs>
          <w:tab w:val="left" w:pos="2655"/>
        </w:tabs>
        <w:rPr>
          <w:b/>
          <w:sz w:val="28"/>
          <w:szCs w:val="28"/>
        </w:rPr>
      </w:pPr>
    </w:p>
    <w:p w14:paraId="59BDD772" w14:textId="77777777" w:rsidR="00780F3D" w:rsidRDefault="00780F3D" w:rsidP="00274B90">
      <w:pPr>
        <w:tabs>
          <w:tab w:val="left" w:pos="2655"/>
        </w:tabs>
        <w:rPr>
          <w:b/>
          <w:sz w:val="28"/>
          <w:szCs w:val="28"/>
        </w:rPr>
      </w:pPr>
    </w:p>
    <w:p w14:paraId="62FF14BE" w14:textId="77777777" w:rsidR="00780F3D" w:rsidRDefault="00780F3D" w:rsidP="00274B90">
      <w:pPr>
        <w:tabs>
          <w:tab w:val="left" w:pos="2655"/>
        </w:tabs>
        <w:rPr>
          <w:b/>
          <w:sz w:val="28"/>
          <w:szCs w:val="28"/>
        </w:rPr>
      </w:pPr>
    </w:p>
    <w:p w14:paraId="6ECB9F2D" w14:textId="77777777" w:rsidR="00780F3D" w:rsidRDefault="00780F3D" w:rsidP="00274B90">
      <w:pPr>
        <w:tabs>
          <w:tab w:val="left" w:pos="2655"/>
        </w:tabs>
        <w:rPr>
          <w:b/>
          <w:sz w:val="28"/>
          <w:szCs w:val="28"/>
        </w:rPr>
      </w:pPr>
    </w:p>
    <w:p w14:paraId="54E1BDC2" w14:textId="325523C3" w:rsidR="00780F3D" w:rsidRDefault="00780F3D" w:rsidP="00274B90">
      <w:pPr>
        <w:tabs>
          <w:tab w:val="left" w:pos="2655"/>
        </w:tabs>
        <w:rPr>
          <w:b/>
          <w:sz w:val="28"/>
          <w:szCs w:val="28"/>
        </w:rPr>
      </w:pPr>
      <w:r>
        <w:rPr>
          <w:b/>
          <w:sz w:val="28"/>
          <w:szCs w:val="28"/>
        </w:rPr>
        <w:t>IMG:</w:t>
      </w:r>
    </w:p>
    <w:p w14:paraId="40E29B49" w14:textId="430581E0" w:rsidR="00780F3D" w:rsidRDefault="00780F3D" w:rsidP="00274B90">
      <w:pPr>
        <w:tabs>
          <w:tab w:val="left" w:pos="2655"/>
        </w:tabs>
      </w:pPr>
      <w:r>
        <w:t>En esta carpeta se alojan los archivos multimedia que usa el sistema para la capa visual.</w:t>
      </w:r>
    </w:p>
    <w:p w14:paraId="49A466B8" w14:textId="4EADC8C7" w:rsidR="00780F3D" w:rsidRPr="00780F3D" w:rsidRDefault="00780F3D" w:rsidP="00274B90">
      <w:pPr>
        <w:tabs>
          <w:tab w:val="left" w:pos="2655"/>
        </w:tabs>
      </w:pPr>
      <w:r>
        <w:rPr>
          <w:noProof/>
          <w:lang w:val="es-CO" w:eastAsia="es-CO"/>
        </w:rPr>
        <w:drawing>
          <wp:inline distT="0" distB="0" distL="0" distR="0" wp14:anchorId="7BFC6C7B" wp14:editId="03C0220A">
            <wp:extent cx="2457450" cy="60674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JPG"/>
                    <pic:cNvPicPr/>
                  </pic:nvPicPr>
                  <pic:blipFill>
                    <a:blip r:embed="rId27">
                      <a:extLst>
                        <a:ext uri="{28A0092B-C50C-407E-A947-70E740481C1C}">
                          <a14:useLocalDpi xmlns:a14="http://schemas.microsoft.com/office/drawing/2010/main" val="0"/>
                        </a:ext>
                      </a:extLst>
                    </a:blip>
                    <a:stretch>
                      <a:fillRect/>
                    </a:stretch>
                  </pic:blipFill>
                  <pic:spPr>
                    <a:xfrm>
                      <a:off x="0" y="0"/>
                      <a:ext cx="2457450" cy="6067425"/>
                    </a:xfrm>
                    <a:prstGeom prst="rect">
                      <a:avLst/>
                    </a:prstGeom>
                  </pic:spPr>
                </pic:pic>
              </a:graphicData>
            </a:graphic>
          </wp:inline>
        </w:drawing>
      </w:r>
    </w:p>
    <w:p w14:paraId="49B97C57" w14:textId="77777777" w:rsidR="00780F3D" w:rsidRDefault="00780F3D" w:rsidP="00274B90">
      <w:pPr>
        <w:tabs>
          <w:tab w:val="left" w:pos="2655"/>
        </w:tabs>
        <w:rPr>
          <w:b/>
          <w:sz w:val="28"/>
          <w:szCs w:val="28"/>
        </w:rPr>
      </w:pPr>
    </w:p>
    <w:p w14:paraId="6BE3FDE8" w14:textId="77777777" w:rsidR="00780F3D" w:rsidRDefault="00780F3D" w:rsidP="00274B90">
      <w:pPr>
        <w:tabs>
          <w:tab w:val="left" w:pos="2655"/>
        </w:tabs>
        <w:rPr>
          <w:b/>
          <w:sz w:val="28"/>
          <w:szCs w:val="28"/>
        </w:rPr>
      </w:pPr>
    </w:p>
    <w:p w14:paraId="24908C98" w14:textId="77777777" w:rsidR="00780F3D" w:rsidRDefault="00780F3D" w:rsidP="00274B90">
      <w:pPr>
        <w:tabs>
          <w:tab w:val="left" w:pos="2655"/>
        </w:tabs>
        <w:rPr>
          <w:b/>
          <w:sz w:val="28"/>
          <w:szCs w:val="28"/>
        </w:rPr>
      </w:pPr>
    </w:p>
    <w:p w14:paraId="586E587E" w14:textId="77777777" w:rsidR="00780F3D" w:rsidRDefault="00780F3D" w:rsidP="00274B90">
      <w:pPr>
        <w:tabs>
          <w:tab w:val="left" w:pos="2655"/>
        </w:tabs>
        <w:rPr>
          <w:b/>
          <w:sz w:val="28"/>
          <w:szCs w:val="28"/>
        </w:rPr>
      </w:pPr>
    </w:p>
    <w:p w14:paraId="692B0469" w14:textId="700F20B3" w:rsidR="00780F3D" w:rsidRDefault="00780F3D" w:rsidP="00274B90">
      <w:pPr>
        <w:tabs>
          <w:tab w:val="left" w:pos="2655"/>
        </w:tabs>
        <w:rPr>
          <w:b/>
          <w:sz w:val="28"/>
          <w:szCs w:val="28"/>
        </w:rPr>
      </w:pPr>
      <w:r>
        <w:rPr>
          <w:b/>
          <w:sz w:val="28"/>
          <w:szCs w:val="28"/>
        </w:rPr>
        <w:lastRenderedPageBreak/>
        <w:t>Modelo:</w:t>
      </w:r>
    </w:p>
    <w:p w14:paraId="1C45B93C" w14:textId="52F5B0F2" w:rsidR="00780F3D" w:rsidRDefault="00780F3D" w:rsidP="00274B90">
      <w:pPr>
        <w:tabs>
          <w:tab w:val="left" w:pos="2655"/>
        </w:tabs>
      </w:pPr>
      <w:r>
        <w:t>En la carpeta modelo se alojan los archivos que gestionan las necesidades de la lógica del negocio.</w:t>
      </w:r>
    </w:p>
    <w:p w14:paraId="09AD2874" w14:textId="1FE3ABB9" w:rsidR="00780F3D" w:rsidRPr="00780F3D" w:rsidRDefault="00780F3D" w:rsidP="00274B90">
      <w:pPr>
        <w:tabs>
          <w:tab w:val="left" w:pos="2655"/>
        </w:tabs>
      </w:pPr>
      <w:r>
        <w:rPr>
          <w:noProof/>
          <w:lang w:val="es-CO" w:eastAsia="es-CO"/>
        </w:rPr>
        <w:drawing>
          <wp:inline distT="0" distB="0" distL="0" distR="0" wp14:anchorId="7C3F93FF" wp14:editId="2BE25466">
            <wp:extent cx="2057400" cy="2143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o.JPG"/>
                    <pic:cNvPicPr/>
                  </pic:nvPicPr>
                  <pic:blipFill>
                    <a:blip r:embed="rId28">
                      <a:extLst>
                        <a:ext uri="{28A0092B-C50C-407E-A947-70E740481C1C}">
                          <a14:useLocalDpi xmlns:a14="http://schemas.microsoft.com/office/drawing/2010/main" val="0"/>
                        </a:ext>
                      </a:extLst>
                    </a:blip>
                    <a:stretch>
                      <a:fillRect/>
                    </a:stretch>
                  </pic:blipFill>
                  <pic:spPr>
                    <a:xfrm>
                      <a:off x="0" y="0"/>
                      <a:ext cx="2057400" cy="2143125"/>
                    </a:xfrm>
                    <a:prstGeom prst="rect">
                      <a:avLst/>
                    </a:prstGeom>
                  </pic:spPr>
                </pic:pic>
              </a:graphicData>
            </a:graphic>
          </wp:inline>
        </w:drawing>
      </w:r>
    </w:p>
    <w:p w14:paraId="14A67F9B" w14:textId="77777777" w:rsidR="00780F3D" w:rsidRDefault="00780F3D" w:rsidP="00274B90">
      <w:pPr>
        <w:tabs>
          <w:tab w:val="left" w:pos="2655"/>
        </w:tabs>
      </w:pPr>
    </w:p>
    <w:p w14:paraId="223DA8B4" w14:textId="77777777" w:rsidR="00780F3D" w:rsidRDefault="00780F3D" w:rsidP="00274B90">
      <w:pPr>
        <w:tabs>
          <w:tab w:val="left" w:pos="2655"/>
        </w:tabs>
      </w:pPr>
    </w:p>
    <w:p w14:paraId="327DB8B0" w14:textId="77777777" w:rsidR="00780F3D" w:rsidRDefault="00780F3D" w:rsidP="00274B90">
      <w:pPr>
        <w:tabs>
          <w:tab w:val="left" w:pos="2655"/>
        </w:tabs>
      </w:pPr>
    </w:p>
    <w:p w14:paraId="1C2313BA" w14:textId="77777777" w:rsidR="00780F3D" w:rsidRDefault="00780F3D" w:rsidP="00274B90">
      <w:pPr>
        <w:tabs>
          <w:tab w:val="left" w:pos="2655"/>
        </w:tabs>
      </w:pPr>
    </w:p>
    <w:p w14:paraId="08B88D9B" w14:textId="77777777" w:rsidR="00780F3D" w:rsidRDefault="00780F3D" w:rsidP="00274B90">
      <w:pPr>
        <w:tabs>
          <w:tab w:val="left" w:pos="2655"/>
        </w:tabs>
      </w:pPr>
    </w:p>
    <w:p w14:paraId="2B1D2E47" w14:textId="77777777" w:rsidR="00780F3D" w:rsidRDefault="00780F3D" w:rsidP="00274B90">
      <w:pPr>
        <w:tabs>
          <w:tab w:val="left" w:pos="2655"/>
        </w:tabs>
      </w:pPr>
    </w:p>
    <w:p w14:paraId="198531C3" w14:textId="77777777" w:rsidR="00780F3D" w:rsidRDefault="00780F3D" w:rsidP="00274B90">
      <w:pPr>
        <w:tabs>
          <w:tab w:val="left" w:pos="2655"/>
        </w:tabs>
      </w:pPr>
    </w:p>
    <w:p w14:paraId="25D2C2C2" w14:textId="77777777" w:rsidR="00780F3D" w:rsidRDefault="00780F3D" w:rsidP="00274B90">
      <w:pPr>
        <w:tabs>
          <w:tab w:val="left" w:pos="2655"/>
        </w:tabs>
      </w:pPr>
    </w:p>
    <w:p w14:paraId="218659CE" w14:textId="77777777" w:rsidR="00780F3D" w:rsidRDefault="00780F3D" w:rsidP="00274B90">
      <w:pPr>
        <w:tabs>
          <w:tab w:val="left" w:pos="2655"/>
        </w:tabs>
      </w:pPr>
    </w:p>
    <w:p w14:paraId="3A2FF8B2" w14:textId="77777777" w:rsidR="00780F3D" w:rsidRDefault="00780F3D" w:rsidP="00274B90">
      <w:pPr>
        <w:tabs>
          <w:tab w:val="left" w:pos="2655"/>
        </w:tabs>
      </w:pPr>
    </w:p>
    <w:p w14:paraId="5D649BBB" w14:textId="77777777" w:rsidR="00780F3D" w:rsidRDefault="00780F3D" w:rsidP="00274B90">
      <w:pPr>
        <w:tabs>
          <w:tab w:val="left" w:pos="2655"/>
        </w:tabs>
      </w:pPr>
    </w:p>
    <w:p w14:paraId="77B73151" w14:textId="77777777" w:rsidR="00780F3D" w:rsidRDefault="00780F3D" w:rsidP="00274B90">
      <w:pPr>
        <w:tabs>
          <w:tab w:val="left" w:pos="2655"/>
        </w:tabs>
      </w:pPr>
    </w:p>
    <w:p w14:paraId="49EBEF34" w14:textId="77777777" w:rsidR="00780F3D" w:rsidRDefault="00780F3D" w:rsidP="00274B90">
      <w:pPr>
        <w:tabs>
          <w:tab w:val="left" w:pos="2655"/>
        </w:tabs>
      </w:pPr>
    </w:p>
    <w:p w14:paraId="7B44849D" w14:textId="77777777" w:rsidR="00780F3D" w:rsidRDefault="00780F3D" w:rsidP="00274B90">
      <w:pPr>
        <w:tabs>
          <w:tab w:val="left" w:pos="2655"/>
        </w:tabs>
      </w:pPr>
    </w:p>
    <w:p w14:paraId="0EA07C5D" w14:textId="77777777" w:rsidR="00780F3D" w:rsidRDefault="00780F3D" w:rsidP="00274B90">
      <w:pPr>
        <w:tabs>
          <w:tab w:val="left" w:pos="2655"/>
        </w:tabs>
      </w:pPr>
    </w:p>
    <w:p w14:paraId="3DCFC30B" w14:textId="77777777" w:rsidR="00780F3D" w:rsidRDefault="00780F3D" w:rsidP="00274B90">
      <w:pPr>
        <w:tabs>
          <w:tab w:val="left" w:pos="2655"/>
        </w:tabs>
      </w:pPr>
    </w:p>
    <w:p w14:paraId="667A4CDE" w14:textId="77777777" w:rsidR="00780F3D" w:rsidRDefault="00780F3D" w:rsidP="00274B90">
      <w:pPr>
        <w:tabs>
          <w:tab w:val="left" w:pos="2655"/>
        </w:tabs>
      </w:pPr>
    </w:p>
    <w:p w14:paraId="7CE3D29C" w14:textId="77777777" w:rsidR="00780F3D" w:rsidRPr="00780F3D" w:rsidRDefault="00780F3D" w:rsidP="00274B90">
      <w:pPr>
        <w:tabs>
          <w:tab w:val="left" w:pos="2655"/>
        </w:tabs>
      </w:pPr>
      <w:bookmarkStart w:id="21" w:name="_GoBack"/>
      <w:bookmarkEnd w:id="21"/>
    </w:p>
    <w:p w14:paraId="3AE31346" w14:textId="64070227" w:rsidR="00780F3D" w:rsidRDefault="00780F3D" w:rsidP="00274B90">
      <w:pPr>
        <w:tabs>
          <w:tab w:val="left" w:pos="2655"/>
        </w:tabs>
        <w:rPr>
          <w:b/>
          <w:sz w:val="28"/>
          <w:szCs w:val="28"/>
        </w:rPr>
      </w:pPr>
      <w:r>
        <w:rPr>
          <w:b/>
          <w:sz w:val="28"/>
          <w:szCs w:val="28"/>
        </w:rPr>
        <w:t>Vista:</w:t>
      </w:r>
    </w:p>
    <w:p w14:paraId="20ED055C" w14:textId="0C5E17FA" w:rsidR="00780F3D" w:rsidRDefault="00780F3D" w:rsidP="00274B90">
      <w:pPr>
        <w:tabs>
          <w:tab w:val="left" w:pos="2655"/>
        </w:tabs>
      </w:pPr>
      <w:r>
        <w:t>En la carpeta vista se podrán encontrar los archivos que se verán del lado del cliente.</w:t>
      </w:r>
    </w:p>
    <w:p w14:paraId="55D2A057" w14:textId="479BC16C" w:rsidR="00780F3D" w:rsidRPr="00780F3D" w:rsidRDefault="00780F3D" w:rsidP="00274B90">
      <w:pPr>
        <w:tabs>
          <w:tab w:val="left" w:pos="2655"/>
        </w:tabs>
      </w:pPr>
      <w:r>
        <w:rPr>
          <w:noProof/>
          <w:lang w:val="es-CO" w:eastAsia="es-CO"/>
        </w:rPr>
        <w:drawing>
          <wp:inline distT="0" distB="0" distL="0" distR="0" wp14:anchorId="3D583463" wp14:editId="21DC79E9">
            <wp:extent cx="3638550" cy="6172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tas.JPG"/>
                    <pic:cNvPicPr/>
                  </pic:nvPicPr>
                  <pic:blipFill>
                    <a:blip r:embed="rId29">
                      <a:extLst>
                        <a:ext uri="{28A0092B-C50C-407E-A947-70E740481C1C}">
                          <a14:useLocalDpi xmlns:a14="http://schemas.microsoft.com/office/drawing/2010/main" val="0"/>
                        </a:ext>
                      </a:extLst>
                    </a:blip>
                    <a:stretch>
                      <a:fillRect/>
                    </a:stretch>
                  </pic:blipFill>
                  <pic:spPr>
                    <a:xfrm>
                      <a:off x="0" y="0"/>
                      <a:ext cx="3638550" cy="6172200"/>
                    </a:xfrm>
                    <a:prstGeom prst="rect">
                      <a:avLst/>
                    </a:prstGeom>
                  </pic:spPr>
                </pic:pic>
              </a:graphicData>
            </a:graphic>
          </wp:inline>
        </w:drawing>
      </w:r>
    </w:p>
    <w:p w14:paraId="5DC26588" w14:textId="77777777" w:rsidR="003949DE" w:rsidRDefault="003949DE" w:rsidP="00274B90">
      <w:pPr>
        <w:tabs>
          <w:tab w:val="left" w:pos="2655"/>
        </w:tabs>
      </w:pPr>
    </w:p>
    <w:p w14:paraId="05BDEA4D" w14:textId="77777777" w:rsidR="003949DE" w:rsidRPr="00274B90" w:rsidRDefault="003949DE" w:rsidP="00274B90">
      <w:pPr>
        <w:tabs>
          <w:tab w:val="left" w:pos="2655"/>
        </w:tabs>
      </w:pPr>
    </w:p>
    <w:sectPr w:rsidR="003949DE" w:rsidRPr="00274B90" w:rsidSect="0089714F">
      <w:footerReference w:type="default" r:id="rId3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F0693" w14:textId="77777777" w:rsidR="00B834A0" w:rsidRDefault="00B834A0" w:rsidP="00C6554A">
      <w:pPr>
        <w:spacing w:before="0" w:after="0" w:line="240" w:lineRule="auto"/>
      </w:pPr>
      <w:r>
        <w:separator/>
      </w:r>
    </w:p>
  </w:endnote>
  <w:endnote w:type="continuationSeparator" w:id="0">
    <w:p w14:paraId="365597A9" w14:textId="77777777" w:rsidR="00B834A0" w:rsidRDefault="00B834A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DD9EC" w14:textId="77777777"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780F3D">
      <w:rPr>
        <w:noProof/>
        <w:lang w:bidi="es-ES"/>
      </w:rPr>
      <w:t>19</w:t>
    </w:r>
    <w:r>
      <w:rPr>
        <w:noProof/>
        <w:lang w:bidi="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28DE7" w14:textId="77777777" w:rsidR="00B834A0" w:rsidRDefault="00B834A0" w:rsidP="00C6554A">
      <w:pPr>
        <w:spacing w:before="0" w:after="0" w:line="240" w:lineRule="auto"/>
      </w:pPr>
      <w:r>
        <w:separator/>
      </w:r>
    </w:p>
  </w:footnote>
  <w:footnote w:type="continuationSeparator" w:id="0">
    <w:p w14:paraId="30A0CCCB" w14:textId="77777777" w:rsidR="00B834A0" w:rsidRDefault="00B834A0"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E09"/>
    <w:rsid w:val="000647F1"/>
    <w:rsid w:val="00082E09"/>
    <w:rsid w:val="001C5EFD"/>
    <w:rsid w:val="002554CD"/>
    <w:rsid w:val="00274B90"/>
    <w:rsid w:val="00293B83"/>
    <w:rsid w:val="002B4294"/>
    <w:rsid w:val="00333D0D"/>
    <w:rsid w:val="00377EF7"/>
    <w:rsid w:val="003949DE"/>
    <w:rsid w:val="003D555A"/>
    <w:rsid w:val="004C049F"/>
    <w:rsid w:val="005000E2"/>
    <w:rsid w:val="0051785D"/>
    <w:rsid w:val="00522835"/>
    <w:rsid w:val="00571941"/>
    <w:rsid w:val="0063473F"/>
    <w:rsid w:val="006A3CE7"/>
    <w:rsid w:val="00775A8F"/>
    <w:rsid w:val="00780F3D"/>
    <w:rsid w:val="007A2D71"/>
    <w:rsid w:val="008524DA"/>
    <w:rsid w:val="00880EEF"/>
    <w:rsid w:val="0089714F"/>
    <w:rsid w:val="009679B1"/>
    <w:rsid w:val="00986062"/>
    <w:rsid w:val="009E6D0E"/>
    <w:rsid w:val="00A80C4E"/>
    <w:rsid w:val="00AF17FD"/>
    <w:rsid w:val="00B148BC"/>
    <w:rsid w:val="00B834A0"/>
    <w:rsid w:val="00C6554A"/>
    <w:rsid w:val="00CB0705"/>
    <w:rsid w:val="00E708D8"/>
    <w:rsid w:val="00ED7C44"/>
    <w:rsid w:val="00FB53E0"/>
    <w:rsid w:val="00FB5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47715"/>
  <w15:chartTrackingRefBased/>
  <w15:docId w15:val="{4E81CB80-2EA3-4037-A595-B4707A11C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8524DA"/>
    <w:pPr>
      <w:keepNext/>
      <w:keepLines/>
      <w:spacing w:before="600" w:after="60"/>
      <w:contextualSpacing/>
      <w:jc w:val="center"/>
      <w:outlineLvl w:val="0"/>
    </w:pPr>
    <w:rPr>
      <w:rFonts w:asciiTheme="majorHAnsi" w:eastAsiaTheme="majorEastAsia" w:hAnsiTheme="majorHAnsi" w:cstheme="majorBidi"/>
      <w:color w:val="374C80"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374C80" w:themeColor="accent1" w:themeShade="BF"/>
      <w:sz w:val="24"/>
    </w:rPr>
  </w:style>
  <w:style w:type="paragraph" w:styleId="Ttulo3">
    <w:name w:val="heading 3"/>
    <w:basedOn w:val="Normal"/>
    <w:next w:val="Normal"/>
    <w:link w:val="Ttulo3Car"/>
    <w:uiPriority w:val="9"/>
    <w:unhideWhenUsed/>
    <w:qFormat/>
    <w:rsid w:val="002554CD"/>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243255"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243255"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4DA"/>
    <w:rPr>
      <w:rFonts w:asciiTheme="majorHAnsi" w:eastAsiaTheme="majorEastAsia" w:hAnsiTheme="majorHAnsi" w:cstheme="majorBidi"/>
      <w:color w:val="374C80" w:themeColor="accent1" w:themeShade="BF"/>
      <w:sz w:val="32"/>
    </w:rPr>
  </w:style>
  <w:style w:type="character" w:customStyle="1" w:styleId="Ttulo2Car">
    <w:name w:val="Título 2 Car"/>
    <w:basedOn w:val="Fuentedeprrafopredeter"/>
    <w:link w:val="Ttulo2"/>
    <w:uiPriority w:val="4"/>
    <w:rsid w:val="00333D0D"/>
    <w:rPr>
      <w:rFonts w:asciiTheme="majorHAnsi" w:eastAsiaTheme="majorEastAsia" w:hAnsiTheme="majorHAnsi" w:cstheme="majorBidi"/>
      <w:caps/>
      <w:color w:val="374C80"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Puesto">
    <w:name w:val="Title"/>
    <w:basedOn w:val="Normal"/>
    <w:link w:val="PuestoCar"/>
    <w:uiPriority w:val="2"/>
    <w:unhideWhenUsed/>
    <w:qFormat/>
    <w:rsid w:val="00333D0D"/>
    <w:pPr>
      <w:spacing w:before="480" w:after="40" w:line="240" w:lineRule="auto"/>
      <w:contextualSpacing/>
      <w:jc w:val="center"/>
    </w:pPr>
    <w:rPr>
      <w:rFonts w:asciiTheme="majorHAnsi" w:eastAsiaTheme="majorEastAsia" w:hAnsiTheme="majorHAnsi" w:cstheme="majorBidi"/>
      <w:color w:val="374C80" w:themeColor="accent1" w:themeShade="BF"/>
      <w:kern w:val="28"/>
      <w:sz w:val="60"/>
    </w:rPr>
  </w:style>
  <w:style w:type="character" w:customStyle="1" w:styleId="PuestoCar">
    <w:name w:val="Puesto Car"/>
    <w:basedOn w:val="Fuentedeprrafopredeter"/>
    <w:link w:val="Puesto"/>
    <w:uiPriority w:val="2"/>
    <w:rsid w:val="00333D0D"/>
    <w:rPr>
      <w:rFonts w:asciiTheme="majorHAnsi" w:eastAsiaTheme="majorEastAsia" w:hAnsiTheme="majorHAnsi" w:cstheme="majorBidi"/>
      <w:color w:val="374C80"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C6554A"/>
    <w:rPr>
      <w:rFonts w:asciiTheme="majorHAnsi" w:eastAsiaTheme="majorEastAsia" w:hAnsiTheme="majorHAnsi" w:cstheme="majorBidi"/>
      <w:color w:val="243255"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374C80"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CitadestacadaCar">
    <w:name w:val="Cita destacada Car"/>
    <w:basedOn w:val="Fuentedeprrafopredeter"/>
    <w:link w:val="Citadestacada"/>
    <w:uiPriority w:val="30"/>
    <w:semiHidden/>
    <w:rsid w:val="00C6554A"/>
    <w:rPr>
      <w:i/>
      <w:iCs/>
      <w:color w:val="374C80"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374C80"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242852"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374C80" w:themeColor="accent1" w:themeShade="BF"/>
        <w:left w:val="single" w:sz="2" w:space="10" w:color="374C80" w:themeColor="accent1" w:themeShade="BF"/>
        <w:bottom w:val="single" w:sz="2" w:space="10" w:color="374C80" w:themeColor="accent1" w:themeShade="BF"/>
        <w:right w:val="single" w:sz="2" w:space="10" w:color="374C80" w:themeColor="accent1" w:themeShade="BF"/>
      </w:pBdr>
      <w:ind w:left="1152" w:right="1152"/>
    </w:pPr>
    <w:rPr>
      <w:rFonts w:eastAsiaTheme="minorEastAsia"/>
      <w:i/>
      <w:iCs/>
      <w:color w:val="374C80"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374C80"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143F6A"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243255"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243255" w:themeColor="accent1" w:themeShade="7F"/>
    </w:rPr>
  </w:style>
  <w:style w:type="paragraph" w:styleId="TtulodeTDC">
    <w:name w:val="TOC Heading"/>
    <w:basedOn w:val="Ttulo1"/>
    <w:next w:val="Normal"/>
    <w:uiPriority w:val="39"/>
    <w:unhideWhenUsed/>
    <w:qFormat/>
    <w:rsid w:val="008524DA"/>
    <w:pPr>
      <w:spacing w:before="240" w:after="0" w:line="259" w:lineRule="auto"/>
      <w:contextualSpacing w:val="0"/>
      <w:outlineLvl w:val="9"/>
    </w:pPr>
    <w:rPr>
      <w:szCs w:val="32"/>
      <w:lang w:val="es-CO" w:eastAsia="es-CO"/>
    </w:rPr>
  </w:style>
  <w:style w:type="paragraph" w:styleId="TDC1">
    <w:name w:val="toc 1"/>
    <w:basedOn w:val="Normal"/>
    <w:next w:val="Normal"/>
    <w:autoRedefine/>
    <w:uiPriority w:val="39"/>
    <w:unhideWhenUsed/>
    <w:rsid w:val="008524DA"/>
    <w:pPr>
      <w:spacing w:after="100"/>
    </w:pPr>
  </w:style>
  <w:style w:type="paragraph" w:styleId="TDC2">
    <w:name w:val="toc 2"/>
    <w:basedOn w:val="Normal"/>
    <w:next w:val="Normal"/>
    <w:autoRedefine/>
    <w:uiPriority w:val="39"/>
    <w:unhideWhenUsed/>
    <w:rsid w:val="008524DA"/>
    <w:pPr>
      <w:spacing w:after="100"/>
      <w:ind w:left="220"/>
    </w:pPr>
  </w:style>
  <w:style w:type="paragraph" w:customStyle="1" w:styleId="Contenido">
    <w:name w:val="Contenido"/>
    <w:basedOn w:val="Normal"/>
    <w:link w:val="Carcterdecontenido"/>
    <w:qFormat/>
    <w:rsid w:val="00AF17FD"/>
    <w:pPr>
      <w:spacing w:before="0" w:after="0" w:line="276" w:lineRule="auto"/>
    </w:pPr>
    <w:rPr>
      <w:rFonts w:eastAsiaTheme="minorEastAsia"/>
      <w:color w:val="242852" w:themeColor="text2"/>
      <w:sz w:val="28"/>
    </w:rPr>
  </w:style>
  <w:style w:type="character" w:customStyle="1" w:styleId="Carcterdecontenido">
    <w:name w:val="Carácter de contenido"/>
    <w:basedOn w:val="Fuentedeprrafopredeter"/>
    <w:link w:val="Contenido"/>
    <w:rsid w:val="00AF17FD"/>
    <w:rPr>
      <w:rFonts w:eastAsiaTheme="minorEastAsia"/>
      <w:color w:val="242852" w:themeColor="tex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hyperlink" Target="4_Caso_de_Uso_Extendido.docx" TargetMode="External"/><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pes\AppData\Local\Microsoft\Office\16.0\DTS\es-ES%7bD6BBBE7C-6D23-4AD3-8A78-A9FDEC823890%7d\%7bED53CE5F-ABE7-45F3-8C39-68DAC5BD61E9%7dtf02835058.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17FB99D27B94A20AC1FD83044F31F44"/>
        <w:category>
          <w:name w:val="General"/>
          <w:gallery w:val="placeholder"/>
        </w:category>
        <w:types>
          <w:type w:val="bbPlcHdr"/>
        </w:types>
        <w:behaviors>
          <w:behavior w:val="content"/>
        </w:behaviors>
        <w:guid w:val="{570D1B08-D814-4C97-AF8C-A42061CC21AB}"/>
      </w:docPartPr>
      <w:docPartBody>
        <w:p w:rsidR="00DD06DC" w:rsidRDefault="00FB31D7" w:rsidP="00FB31D7">
          <w:pPr>
            <w:pStyle w:val="D17FB99D27B94A20AC1FD83044F31F44"/>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1D7"/>
    <w:rsid w:val="00A72530"/>
    <w:rsid w:val="00DD06DC"/>
    <w:rsid w:val="00F926E6"/>
    <w:rsid w:val="00FB31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D60B4D6E054358BF0DD15F9DB81FDD">
    <w:name w:val="F0D60B4D6E054358BF0DD15F9DB81FDD"/>
  </w:style>
  <w:style w:type="paragraph" w:customStyle="1" w:styleId="6B33A3CC035C447783787C282761333E">
    <w:name w:val="6B33A3CC035C447783787C282761333E"/>
  </w:style>
  <w:style w:type="paragraph" w:customStyle="1" w:styleId="B8E616279BE4476C90E3597E29C8398C">
    <w:name w:val="B8E616279BE4476C90E3597E29C8398C"/>
  </w:style>
  <w:style w:type="paragraph" w:customStyle="1" w:styleId="7B2990DC40154F9E9FA74DC67133A018">
    <w:name w:val="7B2990DC40154F9E9FA74DC67133A018"/>
  </w:style>
  <w:style w:type="paragraph" w:customStyle="1" w:styleId="729131BFF7E04760B15E58C80B23C4B6">
    <w:name w:val="729131BFF7E04760B15E58C80B23C4B6"/>
  </w:style>
  <w:style w:type="paragraph" w:customStyle="1" w:styleId="9A5C8575CFFF4A4B9DB9C79A49529AF6">
    <w:name w:val="9A5C8575CFFF4A4B9DB9C79A49529AF6"/>
  </w:style>
  <w:style w:type="paragraph" w:customStyle="1" w:styleId="43D6C49586FA4458B30683BCF0533112">
    <w:name w:val="43D6C49586FA4458B30683BCF0533112"/>
  </w:style>
  <w:style w:type="paragraph" w:styleId="Listaconvietas">
    <w:name w:val="List Bullet"/>
    <w:basedOn w:val="Normal"/>
    <w:uiPriority w:val="10"/>
    <w:unhideWhenUsed/>
    <w:qFormat/>
    <w:pPr>
      <w:numPr>
        <w:numId w:val="1"/>
      </w:numPr>
      <w:spacing w:before="120" w:after="200" w:line="264" w:lineRule="auto"/>
    </w:pPr>
    <w:rPr>
      <w:rFonts w:eastAsiaTheme="minorHAnsi"/>
      <w:color w:val="595959" w:themeColor="text1" w:themeTint="A6"/>
      <w:lang w:val="es-ES" w:eastAsia="en-US"/>
    </w:rPr>
  </w:style>
  <w:style w:type="paragraph" w:customStyle="1" w:styleId="AADEB6461E454AA196E6D4D0F611531D">
    <w:name w:val="AADEB6461E454AA196E6D4D0F611531D"/>
  </w:style>
  <w:style w:type="paragraph" w:customStyle="1" w:styleId="88E51D6DC6EE4EFCA7DC9E869692B1C2">
    <w:name w:val="88E51D6DC6EE4EFCA7DC9E869692B1C2"/>
  </w:style>
  <w:style w:type="paragraph" w:customStyle="1" w:styleId="47FD4B4D2BC648139AD568298CF6A14D">
    <w:name w:val="47FD4B4D2BC648139AD568298CF6A14D"/>
  </w:style>
  <w:style w:type="paragraph" w:customStyle="1" w:styleId="D17FB99D27B94A20AC1FD83044F31F44">
    <w:name w:val="D17FB99D27B94A20AC1FD83044F31F44"/>
    <w:rsid w:val="00FB31D7"/>
  </w:style>
  <w:style w:type="paragraph" w:customStyle="1" w:styleId="566B53CCAC49401A86C55330BF0A2D23">
    <w:name w:val="566B53CCAC49401A86C55330BF0A2D23"/>
    <w:rsid w:val="00FB3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E70CC-8311-4D2B-A273-1560DD229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{ED53CE5F-ABE7-45F3-8C39-68DAC5BD61E9}tf02835058</Template>
  <TotalTime>424</TotalTime>
  <Pages>21</Pages>
  <Words>953</Words>
  <Characters>5242</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Pesca Pedraza</dc:creator>
  <cp:keywords/>
  <dc:description/>
  <cp:lastModifiedBy>Miguel Angel Bautista Moreno</cp:lastModifiedBy>
  <cp:revision>6</cp:revision>
  <dcterms:created xsi:type="dcterms:W3CDTF">2020-05-27T23:30:00Z</dcterms:created>
  <dcterms:modified xsi:type="dcterms:W3CDTF">2020-05-28T07:54:00Z</dcterms:modified>
</cp:coreProperties>
</file>